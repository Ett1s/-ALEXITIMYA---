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right" w:tblpY="-727"/>
        <w:tblW w:w="10170" w:type="dxa"/>
        <w:tblLayout w:type="fixed"/>
        <w:tblLook w:val="00A0" w:firstRow="1" w:lastRow="0" w:firstColumn="1" w:lastColumn="0" w:noHBand="0" w:noVBand="0"/>
      </w:tblPr>
      <w:tblGrid>
        <w:gridCol w:w="4819"/>
        <w:gridCol w:w="1163"/>
        <w:gridCol w:w="4188"/>
      </w:tblGrid>
      <w:tr w:rsidR="001D06D6" w:rsidRPr="00571F85" w14:paraId="27FC94B7" w14:textId="77777777" w:rsidTr="009A753C">
        <w:tc>
          <w:tcPr>
            <w:tcW w:w="4820" w:type="dxa"/>
          </w:tcPr>
          <w:p w14:paraId="670E38D4" w14:textId="77777777" w:rsidR="001D06D6" w:rsidRPr="00A257C0" w:rsidRDefault="001D06D6" w:rsidP="009A753C">
            <w:pPr>
              <w:widowControl w:val="0"/>
              <w:suppressAutoHyphens/>
              <w:ind w:firstLine="0"/>
              <w:rPr>
                <w:rFonts w:eastAsia="MS Mincho" w:cs="Arial"/>
                <w:lang w:val="en-US"/>
              </w:rPr>
            </w:pPr>
          </w:p>
        </w:tc>
        <w:tc>
          <w:tcPr>
            <w:tcW w:w="1163" w:type="dxa"/>
          </w:tcPr>
          <w:p w14:paraId="27A71308" w14:textId="77777777" w:rsidR="001D06D6" w:rsidRPr="00571F85" w:rsidRDefault="001D06D6" w:rsidP="009A753C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  <w:hideMark/>
          </w:tcPr>
          <w:p w14:paraId="6374BD04" w14:textId="77777777" w:rsidR="0057764D" w:rsidRDefault="0057764D" w:rsidP="009A753C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  <w:p w14:paraId="39A83F1D" w14:textId="77777777" w:rsidR="0057764D" w:rsidRDefault="0057764D" w:rsidP="009A753C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  <w:p w14:paraId="4F91D09A" w14:textId="10842C68" w:rsidR="001D06D6" w:rsidRPr="00571F85" w:rsidRDefault="001D06D6" w:rsidP="009A753C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УТВЕРЖДАЮ</w:t>
            </w:r>
          </w:p>
        </w:tc>
      </w:tr>
      <w:tr w:rsidR="001D06D6" w:rsidRPr="00571F85" w14:paraId="5AB4385D" w14:textId="77777777" w:rsidTr="009A753C">
        <w:trPr>
          <w:trHeight w:val="2047"/>
        </w:trPr>
        <w:tc>
          <w:tcPr>
            <w:tcW w:w="4820" w:type="dxa"/>
          </w:tcPr>
          <w:p w14:paraId="1FE1F21F" w14:textId="77777777" w:rsidR="001D06D6" w:rsidRPr="00571F85" w:rsidRDefault="001D06D6" w:rsidP="009A753C">
            <w:pPr>
              <w:widowControl w:val="0"/>
              <w:suppressAutoHyphens/>
              <w:ind w:firstLine="0"/>
              <w:rPr>
                <w:rFonts w:eastAsia="MS Mincho" w:cs="Arial"/>
                <w:sz w:val="16"/>
                <w:szCs w:val="16"/>
              </w:rPr>
            </w:pPr>
          </w:p>
        </w:tc>
        <w:tc>
          <w:tcPr>
            <w:tcW w:w="1163" w:type="dxa"/>
          </w:tcPr>
          <w:p w14:paraId="3A12473C" w14:textId="77777777" w:rsidR="001D06D6" w:rsidRPr="00571F85" w:rsidRDefault="001D06D6" w:rsidP="009A753C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  <w:hideMark/>
          </w:tcPr>
          <w:p w14:paraId="6A439692" w14:textId="77777777" w:rsidR="001D06D6" w:rsidRPr="00571F85" w:rsidRDefault="001D06D6" w:rsidP="009A753C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Руководитель</w:t>
            </w:r>
            <w:r>
              <w:rPr>
                <w:rFonts w:eastAsia="MS Mincho" w:cs="Arial"/>
              </w:rPr>
              <w:t xml:space="preserve"> образовательной программы</w:t>
            </w:r>
          </w:p>
          <w:p w14:paraId="3DF44DB5" w14:textId="77777777" w:rsidR="001D06D6" w:rsidRPr="00571F85" w:rsidRDefault="001D06D6" w:rsidP="009A753C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________________ Сергеева Е. Г.</w:t>
            </w:r>
          </w:p>
          <w:p w14:paraId="6055FD75" w14:textId="77777777" w:rsidR="001D06D6" w:rsidRPr="00571F85" w:rsidRDefault="001D06D6" w:rsidP="009A753C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«____» _____________ 20__ г.</w:t>
            </w:r>
          </w:p>
          <w:p w14:paraId="5DE95023" w14:textId="77777777" w:rsidR="001D06D6" w:rsidRPr="00571F85" w:rsidRDefault="001D06D6" w:rsidP="009A753C">
            <w:pPr>
              <w:widowControl w:val="0"/>
              <w:suppressAutoHyphens/>
              <w:ind w:firstLine="0"/>
              <w:rPr>
                <w:rFonts w:eastAsia="MS Mincho" w:cs="Arial"/>
                <w:sz w:val="16"/>
              </w:rPr>
            </w:pPr>
            <w:r w:rsidRPr="00571F85">
              <w:rPr>
                <w:rFonts w:eastAsia="MS Mincho" w:cs="Arial"/>
                <w:sz w:val="16"/>
                <w:szCs w:val="16"/>
              </w:rPr>
              <w:t>М.П.</w:t>
            </w:r>
          </w:p>
        </w:tc>
      </w:tr>
    </w:tbl>
    <w:p w14:paraId="4EE325F8" w14:textId="77777777" w:rsidR="001D06D6" w:rsidRPr="001D06D6" w:rsidRDefault="001D06D6" w:rsidP="001D06D6">
      <w:pPr>
        <w:suppressAutoHyphens/>
        <w:spacing w:before="480" w:after="120"/>
        <w:ind w:firstLine="0"/>
        <w:contextualSpacing w:val="0"/>
        <w:jc w:val="center"/>
        <w:rPr>
          <w:rFonts w:eastAsia="MS Mincho" w:cs="Arial"/>
          <w:b/>
          <w:caps/>
          <w:sz w:val="32"/>
        </w:rPr>
      </w:pPr>
      <w:r w:rsidRPr="00571F85">
        <w:rPr>
          <w:rFonts w:eastAsia="MS Mincho" w:cs="Arial"/>
          <w:b/>
          <w:caps/>
          <w:sz w:val="32"/>
        </w:rPr>
        <w:t>ТЕХНИЧЕСКОЕ ЗАДАНИЕ</w:t>
      </w:r>
    </w:p>
    <w:p w14:paraId="7B34814B" w14:textId="77777777" w:rsidR="001D06D6" w:rsidRPr="00571F85" w:rsidRDefault="001D06D6" w:rsidP="001D06D6">
      <w:pPr>
        <w:suppressAutoHyphens/>
        <w:ind w:firstLine="0"/>
        <w:jc w:val="center"/>
        <w:rPr>
          <w:rFonts w:eastAsia="MS Mincho" w:cs="Arial"/>
        </w:rPr>
      </w:pPr>
      <w:r w:rsidRPr="00571F85">
        <w:rPr>
          <w:rFonts w:eastAsia="MS Mincho" w:cs="Arial"/>
        </w:rPr>
        <w:t>на разработку</w:t>
      </w:r>
    </w:p>
    <w:p w14:paraId="28511129" w14:textId="4127E649" w:rsidR="001D06D6" w:rsidRPr="00D96AA3" w:rsidRDefault="00D96AA3" w:rsidP="001D06D6">
      <w:pPr>
        <w:suppressAutoHyphens/>
        <w:ind w:firstLine="0"/>
        <w:jc w:val="center"/>
        <w:rPr>
          <w:rFonts w:eastAsia="MS Mincho" w:cs="Arial"/>
          <w:u w:val="single"/>
        </w:rPr>
      </w:pPr>
      <w:r w:rsidRPr="00D96AA3">
        <w:rPr>
          <w:rFonts w:eastAsia="MS Mincho" w:cs="Arial"/>
          <w:u w:val="single"/>
        </w:rPr>
        <w:t>игры «</w:t>
      </w:r>
      <w:r w:rsidRPr="00D96AA3">
        <w:rPr>
          <w:rFonts w:cs="Times New Roman"/>
          <w:szCs w:val="24"/>
          <w:u w:val="single"/>
        </w:rPr>
        <w:t>ALEXITHYMIA»</w:t>
      </w:r>
    </w:p>
    <w:p w14:paraId="490C0F8F" w14:textId="77777777" w:rsidR="001D06D6" w:rsidRPr="00571F85" w:rsidRDefault="001D06D6" w:rsidP="001D06D6">
      <w:pPr>
        <w:suppressAutoHyphens/>
        <w:rPr>
          <w:rFonts w:eastAsia="MS Mincho" w:cs="Arial"/>
        </w:rPr>
      </w:pPr>
    </w:p>
    <w:p w14:paraId="6EBDCD98" w14:textId="77777777" w:rsidR="001D06D6" w:rsidRPr="00571F85" w:rsidRDefault="001D06D6" w:rsidP="001D06D6">
      <w:pPr>
        <w:suppressAutoHyphens/>
        <w:rPr>
          <w:rFonts w:eastAsia="MS Mincho" w:cs="Arial"/>
        </w:rPr>
      </w:pPr>
    </w:p>
    <w:tbl>
      <w:tblPr>
        <w:tblW w:w="10065" w:type="dxa"/>
        <w:tblInd w:w="-318" w:type="dxa"/>
        <w:tblLayout w:type="fixed"/>
        <w:tblLook w:val="00A0" w:firstRow="1" w:lastRow="0" w:firstColumn="1" w:lastColumn="0" w:noHBand="0" w:noVBand="0"/>
      </w:tblPr>
      <w:tblGrid>
        <w:gridCol w:w="4770"/>
        <w:gridCol w:w="1121"/>
        <w:gridCol w:w="4174"/>
      </w:tblGrid>
      <w:tr w:rsidR="001D06D6" w:rsidRPr="00571F85" w14:paraId="7B9ABE1F" w14:textId="77777777" w:rsidTr="006473EC">
        <w:trPr>
          <w:trHeight w:val="196"/>
        </w:trPr>
        <w:tc>
          <w:tcPr>
            <w:tcW w:w="4770" w:type="dxa"/>
            <w:hideMark/>
          </w:tcPr>
          <w:p w14:paraId="02852899" w14:textId="77777777" w:rsidR="001D06D6" w:rsidRPr="00571F85" w:rsidRDefault="001D06D6" w:rsidP="009A753C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СОГЛАСОВАНО</w:t>
            </w:r>
          </w:p>
        </w:tc>
        <w:tc>
          <w:tcPr>
            <w:tcW w:w="1121" w:type="dxa"/>
          </w:tcPr>
          <w:p w14:paraId="49732A1B" w14:textId="77777777" w:rsidR="001D06D6" w:rsidRPr="00571F85" w:rsidRDefault="001D06D6" w:rsidP="009A753C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  <w:hideMark/>
          </w:tcPr>
          <w:p w14:paraId="62233450" w14:textId="77777777" w:rsidR="001D06D6" w:rsidRPr="00571F85" w:rsidRDefault="001D06D6" w:rsidP="009A753C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СОГЛАСОВАНО</w:t>
            </w:r>
          </w:p>
        </w:tc>
      </w:tr>
      <w:tr w:rsidR="001D06D6" w:rsidRPr="00571F85" w14:paraId="57E184FD" w14:textId="77777777" w:rsidTr="006473EC">
        <w:trPr>
          <w:trHeight w:val="806"/>
        </w:trPr>
        <w:tc>
          <w:tcPr>
            <w:tcW w:w="4770" w:type="dxa"/>
            <w:hideMark/>
          </w:tcPr>
          <w:p w14:paraId="7A7C9C07" w14:textId="77777777" w:rsidR="001D06D6" w:rsidRPr="00571F85" w:rsidRDefault="001D06D6" w:rsidP="009A753C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Колледж ВятГУ</w:t>
            </w:r>
          </w:p>
          <w:p w14:paraId="197AA09F" w14:textId="4577033A" w:rsidR="001D06D6" w:rsidRPr="00571F85" w:rsidRDefault="001D06D6" w:rsidP="009A753C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 xml:space="preserve">________________ </w:t>
            </w:r>
            <w:r w:rsidR="00AD0848">
              <w:rPr>
                <w:rFonts w:eastAsia="MS Mincho" w:cs="Arial"/>
              </w:rPr>
              <w:t>Ананьин К. С.</w:t>
            </w:r>
          </w:p>
          <w:p w14:paraId="1070B2C8" w14:textId="77777777" w:rsidR="001D06D6" w:rsidRPr="00571F85" w:rsidRDefault="001D06D6" w:rsidP="009A753C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«____» _____________ 20__ г.</w:t>
            </w:r>
          </w:p>
          <w:p w14:paraId="1F4B20F6" w14:textId="77777777" w:rsidR="001D06D6" w:rsidRDefault="001D06D6" w:rsidP="009A753C">
            <w:pPr>
              <w:widowControl w:val="0"/>
              <w:suppressAutoHyphens/>
              <w:ind w:firstLine="0"/>
              <w:rPr>
                <w:rFonts w:eastAsia="MS Mincho" w:cs="Arial"/>
                <w:sz w:val="16"/>
                <w:szCs w:val="14"/>
              </w:rPr>
            </w:pPr>
            <w:r w:rsidRPr="00571F85">
              <w:rPr>
                <w:rFonts w:eastAsia="MS Mincho" w:cs="Arial"/>
                <w:sz w:val="16"/>
                <w:szCs w:val="14"/>
              </w:rPr>
              <w:t>М.П.</w:t>
            </w:r>
          </w:p>
          <w:p w14:paraId="22FBD655" w14:textId="77777777" w:rsidR="0057764D" w:rsidRDefault="0057764D" w:rsidP="009A753C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  <w:p w14:paraId="4A5D7776" w14:textId="77777777" w:rsidR="0057764D" w:rsidRDefault="0057764D" w:rsidP="009A753C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  <w:p w14:paraId="4E874CEA" w14:textId="3F353533" w:rsidR="0057764D" w:rsidRPr="00571F85" w:rsidRDefault="0057764D" w:rsidP="009A753C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21" w:type="dxa"/>
          </w:tcPr>
          <w:p w14:paraId="379E97EE" w14:textId="77777777" w:rsidR="001D06D6" w:rsidRPr="00571F85" w:rsidRDefault="001D06D6" w:rsidP="009A753C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  <w:hideMark/>
          </w:tcPr>
          <w:p w14:paraId="5A376704" w14:textId="77777777" w:rsidR="001D06D6" w:rsidRPr="00571F85" w:rsidRDefault="001D06D6" w:rsidP="009A753C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>
              <w:rPr>
                <w:rFonts w:eastAsia="MS Mincho" w:cs="Arial"/>
              </w:rPr>
              <w:t>Руководитель</w:t>
            </w:r>
            <w:r w:rsidRPr="00571F85">
              <w:rPr>
                <w:rFonts w:eastAsia="MS Mincho" w:cs="Arial"/>
              </w:rPr>
              <w:t xml:space="preserve"> </w:t>
            </w:r>
            <w:r>
              <w:rPr>
                <w:rFonts w:eastAsia="MS Mincho" w:cs="Arial"/>
              </w:rPr>
              <w:t>УП</w:t>
            </w:r>
          </w:p>
          <w:p w14:paraId="1A77F154" w14:textId="77777777" w:rsidR="001D06D6" w:rsidRPr="00571F85" w:rsidRDefault="001D06D6" w:rsidP="009A753C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 xml:space="preserve">________________ </w:t>
            </w:r>
            <w:r>
              <w:rPr>
                <w:rFonts w:eastAsia="MS Mincho" w:cs="Arial"/>
              </w:rPr>
              <w:t>Долженкова</w:t>
            </w:r>
            <w:r w:rsidRPr="00571F85">
              <w:rPr>
                <w:rFonts w:eastAsia="MS Mincho" w:cs="Arial"/>
              </w:rPr>
              <w:t xml:space="preserve"> </w:t>
            </w:r>
            <w:r>
              <w:rPr>
                <w:rFonts w:eastAsia="MS Mincho" w:cs="Arial"/>
              </w:rPr>
              <w:t>М</w:t>
            </w:r>
            <w:r w:rsidRPr="00571F85">
              <w:rPr>
                <w:rFonts w:eastAsia="MS Mincho" w:cs="Arial"/>
              </w:rPr>
              <w:t>.</w:t>
            </w:r>
            <w:r>
              <w:rPr>
                <w:rFonts w:eastAsia="MS Mincho" w:cs="Arial"/>
              </w:rPr>
              <w:t xml:space="preserve"> Л.</w:t>
            </w:r>
          </w:p>
          <w:p w14:paraId="0671D413" w14:textId="77777777" w:rsidR="001D06D6" w:rsidRPr="00571F85" w:rsidRDefault="001D06D6" w:rsidP="009A753C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«____» _____________ 20__ г.</w:t>
            </w:r>
          </w:p>
        </w:tc>
      </w:tr>
      <w:tr w:rsidR="006473EC" w:rsidRPr="00571F85" w14:paraId="05B26BCE" w14:textId="77777777" w:rsidTr="006473EC">
        <w:trPr>
          <w:trHeight w:val="197"/>
        </w:trPr>
        <w:tc>
          <w:tcPr>
            <w:tcW w:w="4770" w:type="dxa"/>
          </w:tcPr>
          <w:p w14:paraId="01B7BE92" w14:textId="5E579ABB" w:rsidR="006473EC" w:rsidRPr="00571F85" w:rsidRDefault="006473EC" w:rsidP="006473EC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СОГЛАСОВАНО</w:t>
            </w:r>
          </w:p>
        </w:tc>
        <w:tc>
          <w:tcPr>
            <w:tcW w:w="1121" w:type="dxa"/>
          </w:tcPr>
          <w:p w14:paraId="0116A6A8" w14:textId="77777777" w:rsidR="006473EC" w:rsidRPr="00571F85" w:rsidRDefault="006473EC" w:rsidP="006473EC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</w:tcPr>
          <w:p w14:paraId="5D0436AD" w14:textId="77777777" w:rsidR="006473EC" w:rsidRPr="00571F85" w:rsidRDefault="006473EC" w:rsidP="006473EC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  <w:tr w:rsidR="006473EC" w:rsidRPr="00571F85" w14:paraId="0F86F2EC" w14:textId="77777777" w:rsidTr="006473EC">
        <w:trPr>
          <w:trHeight w:val="806"/>
        </w:trPr>
        <w:tc>
          <w:tcPr>
            <w:tcW w:w="4770" w:type="dxa"/>
          </w:tcPr>
          <w:p w14:paraId="61D7DA3D" w14:textId="77777777" w:rsidR="006473EC" w:rsidRPr="00571F85" w:rsidRDefault="006473EC" w:rsidP="006473EC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Колледж ВятГУ</w:t>
            </w:r>
          </w:p>
          <w:p w14:paraId="30DC3BFD" w14:textId="3218FC55" w:rsidR="006473EC" w:rsidRPr="00571F85" w:rsidRDefault="006473EC" w:rsidP="006473EC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 xml:space="preserve">________________ </w:t>
            </w:r>
            <w:r w:rsidR="00A448B0">
              <w:rPr>
                <w:rFonts w:eastAsia="MS Mincho" w:cs="Arial"/>
              </w:rPr>
              <w:t>Тарасова М. А.</w:t>
            </w:r>
          </w:p>
          <w:p w14:paraId="0BF62CFC" w14:textId="77777777" w:rsidR="006473EC" w:rsidRPr="00571F85" w:rsidRDefault="006473EC" w:rsidP="006473EC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«____» _____________ 20__ г.</w:t>
            </w:r>
          </w:p>
          <w:p w14:paraId="7E286B60" w14:textId="77777777" w:rsidR="006473EC" w:rsidRDefault="006473EC" w:rsidP="006473EC">
            <w:pPr>
              <w:widowControl w:val="0"/>
              <w:suppressAutoHyphens/>
              <w:ind w:firstLine="0"/>
              <w:rPr>
                <w:rFonts w:eastAsia="MS Mincho" w:cs="Arial"/>
                <w:sz w:val="16"/>
                <w:szCs w:val="14"/>
              </w:rPr>
            </w:pPr>
            <w:r w:rsidRPr="00571F85">
              <w:rPr>
                <w:rFonts w:eastAsia="MS Mincho" w:cs="Arial"/>
                <w:sz w:val="16"/>
                <w:szCs w:val="14"/>
              </w:rPr>
              <w:t>М.П.</w:t>
            </w:r>
          </w:p>
          <w:p w14:paraId="6FAC4C0A" w14:textId="77777777" w:rsidR="006473EC" w:rsidRDefault="006473EC" w:rsidP="006473EC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  <w:p w14:paraId="3FEE19BD" w14:textId="77777777" w:rsidR="006473EC" w:rsidRDefault="006473EC" w:rsidP="006473EC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  <w:p w14:paraId="28DE5FDB" w14:textId="77777777" w:rsidR="006473EC" w:rsidRPr="00571F85" w:rsidRDefault="006473EC" w:rsidP="006473EC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21" w:type="dxa"/>
          </w:tcPr>
          <w:p w14:paraId="761019DD" w14:textId="77777777" w:rsidR="006473EC" w:rsidRPr="00571F85" w:rsidRDefault="006473EC" w:rsidP="006473EC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</w:tcPr>
          <w:p w14:paraId="62BD3429" w14:textId="77777777" w:rsidR="006473EC" w:rsidRPr="00571F85" w:rsidRDefault="006473EC" w:rsidP="006473EC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  <w:tr w:rsidR="006473EC" w:rsidRPr="00571F85" w14:paraId="380F683B" w14:textId="77777777" w:rsidTr="006473EC">
        <w:trPr>
          <w:trHeight w:val="806"/>
        </w:trPr>
        <w:tc>
          <w:tcPr>
            <w:tcW w:w="4770" w:type="dxa"/>
          </w:tcPr>
          <w:p w14:paraId="7797301E" w14:textId="77777777" w:rsidR="006473EC" w:rsidRPr="00571F85" w:rsidRDefault="006473EC" w:rsidP="006473EC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21" w:type="dxa"/>
          </w:tcPr>
          <w:p w14:paraId="7E1DE582" w14:textId="77777777" w:rsidR="006473EC" w:rsidRPr="00571F85" w:rsidRDefault="006473EC" w:rsidP="006473EC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</w:tcPr>
          <w:p w14:paraId="5BFA9ABF" w14:textId="77777777" w:rsidR="006473EC" w:rsidRPr="00571F85" w:rsidRDefault="006473EC" w:rsidP="006473EC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  <w:tr w:rsidR="006473EC" w:rsidRPr="00571F85" w14:paraId="7FE2C5E2" w14:textId="77777777" w:rsidTr="006473EC">
        <w:trPr>
          <w:trHeight w:val="197"/>
        </w:trPr>
        <w:tc>
          <w:tcPr>
            <w:tcW w:w="4770" w:type="dxa"/>
          </w:tcPr>
          <w:p w14:paraId="4721FC09" w14:textId="77777777" w:rsidR="006473EC" w:rsidRPr="00571F85" w:rsidRDefault="006473EC" w:rsidP="006473EC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21" w:type="dxa"/>
          </w:tcPr>
          <w:p w14:paraId="7DCEB6DD" w14:textId="77777777" w:rsidR="006473EC" w:rsidRPr="00571F85" w:rsidRDefault="006473EC" w:rsidP="006473EC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</w:tcPr>
          <w:p w14:paraId="7E4A3511" w14:textId="77777777" w:rsidR="006473EC" w:rsidRPr="00571F85" w:rsidRDefault="006473EC" w:rsidP="006473EC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  <w:tr w:rsidR="006473EC" w:rsidRPr="00571F85" w14:paraId="187E9B16" w14:textId="77777777" w:rsidTr="006473EC">
        <w:trPr>
          <w:trHeight w:val="806"/>
        </w:trPr>
        <w:tc>
          <w:tcPr>
            <w:tcW w:w="4770" w:type="dxa"/>
          </w:tcPr>
          <w:p w14:paraId="39CE60EB" w14:textId="77777777" w:rsidR="006473EC" w:rsidRPr="00571F85" w:rsidRDefault="006473EC" w:rsidP="006473EC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21" w:type="dxa"/>
          </w:tcPr>
          <w:p w14:paraId="3D68EDEA" w14:textId="77777777" w:rsidR="006473EC" w:rsidRPr="00571F85" w:rsidRDefault="006473EC" w:rsidP="006473EC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</w:tcPr>
          <w:p w14:paraId="7D7BFBFA" w14:textId="77777777" w:rsidR="006473EC" w:rsidRPr="00571F85" w:rsidRDefault="006473EC" w:rsidP="006473EC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</w:tbl>
    <w:p w14:paraId="4C1058CF" w14:textId="77777777" w:rsidR="001D06D6" w:rsidRPr="00571F85" w:rsidRDefault="001D06D6" w:rsidP="006473EC">
      <w:pPr>
        <w:suppressAutoHyphens/>
        <w:ind w:firstLine="0"/>
        <w:rPr>
          <w:rFonts w:eastAsia="MS Mincho" w:cs="Arial"/>
        </w:rPr>
      </w:pPr>
    </w:p>
    <w:p w14:paraId="2A2BD16C" w14:textId="77777777" w:rsidR="001D06D6" w:rsidRPr="00571F85" w:rsidRDefault="001D06D6" w:rsidP="001D06D6">
      <w:pPr>
        <w:suppressAutoHyphens/>
        <w:rPr>
          <w:rFonts w:eastAsia="MS Mincho" w:cs="Arial"/>
        </w:rPr>
      </w:pPr>
    </w:p>
    <w:p w14:paraId="6E0DD600" w14:textId="77777777" w:rsidR="001D06D6" w:rsidRPr="00571F85" w:rsidRDefault="001D06D6" w:rsidP="001D06D6">
      <w:pPr>
        <w:suppressAutoHyphens/>
        <w:ind w:firstLine="0"/>
        <w:jc w:val="center"/>
        <w:rPr>
          <w:rFonts w:eastAsia="MS Mincho" w:cs="Arial"/>
        </w:rPr>
      </w:pPr>
      <w:r w:rsidRPr="00571F85">
        <w:rPr>
          <w:rFonts w:eastAsia="MS Mincho" w:cs="Arial"/>
        </w:rPr>
        <w:t>202</w:t>
      </w:r>
      <w:r>
        <w:rPr>
          <w:rFonts w:eastAsia="MS Mincho" w:cs="Arial"/>
        </w:rPr>
        <w:t>4</w:t>
      </w:r>
    </w:p>
    <w:p w14:paraId="15D082F6" w14:textId="77777777" w:rsidR="00990EAC" w:rsidRPr="00646136" w:rsidRDefault="00990EAC" w:rsidP="00347071">
      <w:pPr>
        <w:ind w:firstLine="0"/>
        <w:sectPr w:rsidR="00990EAC" w:rsidRPr="00646136">
          <w:pgSz w:w="11907" w:h="16840"/>
          <w:pgMar w:top="1134" w:right="851" w:bottom="1134" w:left="1418" w:header="720" w:footer="720" w:gutter="0"/>
          <w:cols w:space="720"/>
        </w:sectPr>
      </w:pP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C684F88" w:rsidR="00442256" w:rsidRDefault="00442256">
          <w:pPr>
            <w:pStyle w:val="afb"/>
          </w:pPr>
        </w:p>
        <w:p w14:paraId="27A42F20" w14:textId="59919B41" w:rsidR="00AD0848" w:rsidRDefault="0044225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14491" w:history="1">
            <w:r w:rsidR="00AD0848" w:rsidRPr="007D0686">
              <w:rPr>
                <w:rStyle w:val="a6"/>
              </w:rPr>
              <w:t>Введение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_Toc179814491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2</w:t>
            </w:r>
            <w:r w:rsidR="00AD0848">
              <w:rPr>
                <w:webHidden/>
              </w:rPr>
              <w:fldChar w:fldCharType="end"/>
            </w:r>
          </w:hyperlink>
        </w:p>
        <w:p w14:paraId="60B0AC53" w14:textId="3DC0BF6B" w:rsidR="00AD0848" w:rsidRDefault="000E79A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492" w:history="1">
            <w:r w:rsidR="00AD0848" w:rsidRPr="007D0686">
              <w:rPr>
                <w:rStyle w:val="a6"/>
              </w:rPr>
              <w:t>1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Термины и определения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_Toc179814492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3</w:t>
            </w:r>
            <w:r w:rsidR="00AD0848">
              <w:rPr>
                <w:webHidden/>
              </w:rPr>
              <w:fldChar w:fldCharType="end"/>
            </w:r>
          </w:hyperlink>
        </w:p>
        <w:p w14:paraId="74CFD3DA" w14:textId="4655A227" w:rsidR="00AD0848" w:rsidRDefault="000E79A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493" w:history="1">
            <w:r w:rsidR="00AD0848" w:rsidRPr="007D0686">
              <w:rPr>
                <w:rStyle w:val="a6"/>
              </w:rPr>
              <w:t>2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Перечень сокращений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_Toc179814493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4</w:t>
            </w:r>
            <w:r w:rsidR="00AD0848">
              <w:rPr>
                <w:webHidden/>
              </w:rPr>
              <w:fldChar w:fldCharType="end"/>
            </w:r>
          </w:hyperlink>
        </w:p>
        <w:p w14:paraId="63FF3B05" w14:textId="1FC05227" w:rsidR="00AD0848" w:rsidRDefault="000E79A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494" w:history="1">
            <w:r w:rsidR="00AD0848" w:rsidRPr="007D0686">
              <w:rPr>
                <w:rStyle w:val="a6"/>
              </w:rPr>
              <w:t>3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Основные сведения о разработке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_Toc179814494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5</w:t>
            </w:r>
            <w:r w:rsidR="00AD0848">
              <w:rPr>
                <w:webHidden/>
              </w:rPr>
              <w:fldChar w:fldCharType="end"/>
            </w:r>
          </w:hyperlink>
        </w:p>
        <w:p w14:paraId="51880D26" w14:textId="0317E42F" w:rsidR="00AD0848" w:rsidRDefault="000E79A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495" w:history="1">
            <w:r w:rsidR="00AD0848" w:rsidRPr="007D068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Наименование разработки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_Toc179814495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5</w:t>
            </w:r>
            <w:r w:rsidR="00AD0848">
              <w:rPr>
                <w:webHidden/>
              </w:rPr>
              <w:fldChar w:fldCharType="end"/>
            </w:r>
          </w:hyperlink>
        </w:p>
        <w:p w14:paraId="6B6D5EF1" w14:textId="0ADAF488" w:rsidR="00AD0848" w:rsidRDefault="000E79A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496" w:history="1">
            <w:r w:rsidR="00AD0848" w:rsidRPr="007D068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Цель и задачи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_Toc179814496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5</w:t>
            </w:r>
            <w:r w:rsidR="00AD0848">
              <w:rPr>
                <w:webHidden/>
              </w:rPr>
              <w:fldChar w:fldCharType="end"/>
            </w:r>
          </w:hyperlink>
        </w:p>
        <w:p w14:paraId="5DE03238" w14:textId="7FA2BC07" w:rsidR="00AD0848" w:rsidRDefault="000E79A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497" w:history="1">
            <w:r w:rsidR="00AD0848" w:rsidRPr="007D068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Сведения об исполнителе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_Toc179814497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5</w:t>
            </w:r>
            <w:r w:rsidR="00AD0848">
              <w:rPr>
                <w:webHidden/>
              </w:rPr>
              <w:fldChar w:fldCharType="end"/>
            </w:r>
          </w:hyperlink>
        </w:p>
        <w:p w14:paraId="7CF3731E" w14:textId="3871F3D0" w:rsidR="00AD0848" w:rsidRDefault="000E79A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498" w:history="1">
            <w:r w:rsidR="00AD0848" w:rsidRPr="007D068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Сведения о заказчике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_Toc179814498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5</w:t>
            </w:r>
            <w:r w:rsidR="00AD0848">
              <w:rPr>
                <w:webHidden/>
              </w:rPr>
              <w:fldChar w:fldCharType="end"/>
            </w:r>
          </w:hyperlink>
        </w:p>
        <w:p w14:paraId="229451DE" w14:textId="23324C6A" w:rsidR="00AD0848" w:rsidRDefault="000E79A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499" w:history="1">
            <w:r w:rsidR="00AD0848" w:rsidRPr="007D068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Сроки разработки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_Toc179814499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5</w:t>
            </w:r>
            <w:r w:rsidR="00AD0848">
              <w:rPr>
                <w:webHidden/>
              </w:rPr>
              <w:fldChar w:fldCharType="end"/>
            </w:r>
          </w:hyperlink>
        </w:p>
        <w:p w14:paraId="2F1570D0" w14:textId="0B9B17BF" w:rsidR="00AD0848" w:rsidRDefault="000E79A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500" w:history="1">
            <w:r w:rsidR="00AD0848" w:rsidRPr="007D068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Назначение разработки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_Toc179814500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5</w:t>
            </w:r>
            <w:r w:rsidR="00AD0848">
              <w:rPr>
                <w:webHidden/>
              </w:rPr>
              <w:fldChar w:fldCharType="end"/>
            </w:r>
          </w:hyperlink>
        </w:p>
        <w:p w14:paraId="6495BA1F" w14:textId="5CC53756" w:rsidR="00AD0848" w:rsidRDefault="000E79A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501" w:history="1">
            <w:r w:rsidR="00AD0848" w:rsidRPr="007D0686">
              <w:rPr>
                <w:rStyle w:val="a6"/>
              </w:rPr>
              <w:t>4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Описание предметной области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_Toc179814501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6</w:t>
            </w:r>
            <w:r w:rsidR="00AD0848">
              <w:rPr>
                <w:webHidden/>
              </w:rPr>
              <w:fldChar w:fldCharType="end"/>
            </w:r>
          </w:hyperlink>
        </w:p>
        <w:p w14:paraId="5F1219F1" w14:textId="5D563C70" w:rsidR="00AD0848" w:rsidRDefault="000E79A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502" w:history="1">
            <w:r w:rsidR="00AD0848" w:rsidRPr="007D068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Аналог 1.</w:t>
            </w:r>
            <w:r w:rsidR="00AD0848" w:rsidRPr="007D0686">
              <w:rPr>
                <w:rStyle w:val="a6"/>
                <w:lang w:val="en-US"/>
              </w:rPr>
              <w:t xml:space="preserve"> The Stanley Parable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_Toc179814502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7</w:t>
            </w:r>
            <w:r w:rsidR="00AD0848">
              <w:rPr>
                <w:webHidden/>
              </w:rPr>
              <w:fldChar w:fldCharType="end"/>
            </w:r>
          </w:hyperlink>
        </w:p>
        <w:p w14:paraId="547A14DB" w14:textId="0118FE72" w:rsidR="00AD0848" w:rsidRDefault="000E79A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503" w:history="1">
            <w:r w:rsidR="00AD0848" w:rsidRPr="007D068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 xml:space="preserve">Аналог 2. </w:t>
            </w:r>
            <w:r w:rsidR="00AD0848" w:rsidRPr="007D0686">
              <w:rPr>
                <w:rStyle w:val="a6"/>
                <w:lang w:val="en-US"/>
              </w:rPr>
              <w:t>Gris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_Toc179814503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8</w:t>
            </w:r>
            <w:r w:rsidR="00AD0848">
              <w:rPr>
                <w:webHidden/>
              </w:rPr>
              <w:fldChar w:fldCharType="end"/>
            </w:r>
          </w:hyperlink>
        </w:p>
        <w:p w14:paraId="6A7EFB62" w14:textId="333CD996" w:rsidR="00AD0848" w:rsidRDefault="000E79A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504" w:history="1">
            <w:r w:rsidR="00AD0848" w:rsidRPr="007D0686">
              <w:rPr>
                <w:rStyle w:val="a6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Аналог</w:t>
            </w:r>
            <w:r w:rsidR="00AD0848" w:rsidRPr="007D0686">
              <w:rPr>
                <w:rStyle w:val="a6"/>
                <w:lang w:val="en-US"/>
              </w:rPr>
              <w:t xml:space="preserve"> 3. Night in the Woods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_Toc179814504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9</w:t>
            </w:r>
            <w:r w:rsidR="00AD0848">
              <w:rPr>
                <w:webHidden/>
              </w:rPr>
              <w:fldChar w:fldCharType="end"/>
            </w:r>
          </w:hyperlink>
        </w:p>
        <w:p w14:paraId="247ED909" w14:textId="13E48525" w:rsidR="00AD0848" w:rsidRDefault="000E79A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505" w:history="1">
            <w:r w:rsidR="00AD0848" w:rsidRPr="007D0686">
              <w:rPr>
                <w:rStyle w:val="a6"/>
              </w:rPr>
              <w:t>5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Требования к результатам разработки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_Toc179814505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10</w:t>
            </w:r>
            <w:r w:rsidR="00AD0848">
              <w:rPr>
                <w:webHidden/>
              </w:rPr>
              <w:fldChar w:fldCharType="end"/>
            </w:r>
          </w:hyperlink>
        </w:p>
        <w:p w14:paraId="31590078" w14:textId="33E99774" w:rsidR="00AD0848" w:rsidRDefault="000E79A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506" w:history="1">
            <w:r w:rsidR="00AD0848" w:rsidRPr="007D068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Требования к функциональным характеристикам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_Toc179814506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10</w:t>
            </w:r>
            <w:r w:rsidR="00AD0848">
              <w:rPr>
                <w:webHidden/>
              </w:rPr>
              <w:fldChar w:fldCharType="end"/>
            </w:r>
          </w:hyperlink>
        </w:p>
        <w:p w14:paraId="3E73B909" w14:textId="26C609A4" w:rsidR="00AD0848" w:rsidRDefault="000E79A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507" w:history="1">
            <w:r w:rsidR="00AD0848" w:rsidRPr="007D068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Требования к пользовательскому интерфейсу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_Toc179814507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10</w:t>
            </w:r>
            <w:r w:rsidR="00AD0848">
              <w:rPr>
                <w:webHidden/>
              </w:rPr>
              <w:fldChar w:fldCharType="end"/>
            </w:r>
          </w:hyperlink>
        </w:p>
        <w:p w14:paraId="788E6602" w14:textId="69E02933" w:rsidR="00AD0848" w:rsidRDefault="000E79A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508" w:history="1">
            <w:r w:rsidR="00AD0848" w:rsidRPr="007D068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Требования к видам обеспечения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_Toc179814508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11</w:t>
            </w:r>
            <w:r w:rsidR="00AD0848">
              <w:rPr>
                <w:webHidden/>
              </w:rPr>
              <w:fldChar w:fldCharType="end"/>
            </w:r>
          </w:hyperlink>
        </w:p>
        <w:p w14:paraId="09EC4F78" w14:textId="583FB794" w:rsidR="00AD0848" w:rsidRDefault="000E79A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509" w:history="1">
            <w:r w:rsidR="00AD0848" w:rsidRPr="007D0686">
              <w:rPr>
                <w:rStyle w:val="a6"/>
              </w:rPr>
              <w:t>5.3.1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Требование к математическому обеспечению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_Toc179814509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11</w:t>
            </w:r>
            <w:r w:rsidR="00AD0848">
              <w:rPr>
                <w:webHidden/>
              </w:rPr>
              <w:fldChar w:fldCharType="end"/>
            </w:r>
          </w:hyperlink>
        </w:p>
        <w:p w14:paraId="49B16212" w14:textId="2B00B9AD" w:rsidR="00AD0848" w:rsidRDefault="000E79A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510" w:history="1">
            <w:r w:rsidR="00AD0848" w:rsidRPr="007D0686">
              <w:rPr>
                <w:rStyle w:val="a6"/>
              </w:rPr>
              <w:t>5.3.2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Требование к информационному обеспечению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_Toc179814510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11</w:t>
            </w:r>
            <w:r w:rsidR="00AD0848">
              <w:rPr>
                <w:webHidden/>
              </w:rPr>
              <w:fldChar w:fldCharType="end"/>
            </w:r>
          </w:hyperlink>
        </w:p>
        <w:p w14:paraId="350C1E36" w14:textId="04ABA022" w:rsidR="00AD0848" w:rsidRDefault="000E79A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511" w:history="1">
            <w:r w:rsidR="00AD0848" w:rsidRPr="007D0686">
              <w:rPr>
                <w:rStyle w:val="a6"/>
              </w:rPr>
              <w:t>5.3.3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Требования к численности и квалификации персонала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_Toc179814511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11</w:t>
            </w:r>
            <w:r w:rsidR="00AD0848">
              <w:rPr>
                <w:webHidden/>
              </w:rPr>
              <w:fldChar w:fldCharType="end"/>
            </w:r>
          </w:hyperlink>
        </w:p>
        <w:p w14:paraId="2CEFD702" w14:textId="6C67C5CB" w:rsidR="00AD0848" w:rsidRDefault="000E79A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512" w:history="1">
            <w:r w:rsidR="00AD0848" w:rsidRPr="007D0686">
              <w:rPr>
                <w:rStyle w:val="a6"/>
              </w:rPr>
              <w:t>5.3.4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Требования к показательным назначениям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_Toc179814512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12</w:t>
            </w:r>
            <w:r w:rsidR="00AD0848">
              <w:rPr>
                <w:webHidden/>
              </w:rPr>
              <w:fldChar w:fldCharType="end"/>
            </w:r>
          </w:hyperlink>
        </w:p>
        <w:p w14:paraId="081835F5" w14:textId="35F4CD31" w:rsidR="00AD0848" w:rsidRDefault="000E79A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513" w:history="1">
            <w:r w:rsidR="00AD0848" w:rsidRPr="007D0686">
              <w:rPr>
                <w:rStyle w:val="a6"/>
              </w:rPr>
              <w:t>5.3.5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Требования к надежности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_Toc179814513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12</w:t>
            </w:r>
            <w:r w:rsidR="00AD0848">
              <w:rPr>
                <w:webHidden/>
              </w:rPr>
              <w:fldChar w:fldCharType="end"/>
            </w:r>
          </w:hyperlink>
        </w:p>
        <w:p w14:paraId="23DA9D65" w14:textId="220492E4" w:rsidR="00AD0848" w:rsidRDefault="000E79A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514" w:history="1">
            <w:r w:rsidR="00AD0848" w:rsidRPr="007D0686">
              <w:rPr>
                <w:rStyle w:val="a6"/>
              </w:rPr>
              <w:t>5.3.6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Требования к безопасности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_Toc179814514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12</w:t>
            </w:r>
            <w:r w:rsidR="00AD0848">
              <w:rPr>
                <w:webHidden/>
              </w:rPr>
              <w:fldChar w:fldCharType="end"/>
            </w:r>
          </w:hyperlink>
        </w:p>
        <w:p w14:paraId="14D4F7AC" w14:textId="26E43C7C" w:rsidR="00AD0848" w:rsidRDefault="000E79A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515" w:history="1">
            <w:r w:rsidR="00AD0848" w:rsidRPr="007D0686">
              <w:rPr>
                <w:rStyle w:val="a6"/>
              </w:rPr>
              <w:t>5.3.7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Требования к патентной чистоте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_Toc179814515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12</w:t>
            </w:r>
            <w:r w:rsidR="00AD0848">
              <w:rPr>
                <w:webHidden/>
              </w:rPr>
              <w:fldChar w:fldCharType="end"/>
            </w:r>
          </w:hyperlink>
        </w:p>
        <w:p w14:paraId="492E3C01" w14:textId="0D2DD7B5" w:rsidR="00AD0848" w:rsidRDefault="000E79A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516" w:history="1">
            <w:r w:rsidR="00AD0848" w:rsidRPr="007D0686">
              <w:rPr>
                <w:rStyle w:val="a6"/>
              </w:rPr>
              <w:t>5.3.8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Требования к эргономической и технической эстетике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_Toc179814516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12</w:t>
            </w:r>
            <w:r w:rsidR="00AD0848">
              <w:rPr>
                <w:webHidden/>
              </w:rPr>
              <w:fldChar w:fldCharType="end"/>
            </w:r>
          </w:hyperlink>
        </w:p>
        <w:p w14:paraId="0DC0C6E3" w14:textId="7A51F4D1" w:rsidR="00AD0848" w:rsidRDefault="000E79A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517" w:history="1">
            <w:r w:rsidR="00AD0848" w:rsidRPr="007D0686">
              <w:rPr>
                <w:rStyle w:val="a6"/>
              </w:rPr>
              <w:t>5.3.9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Требования к стандартизации и унификации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_Toc179814517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12</w:t>
            </w:r>
            <w:r w:rsidR="00AD0848">
              <w:rPr>
                <w:webHidden/>
              </w:rPr>
              <w:fldChar w:fldCharType="end"/>
            </w:r>
          </w:hyperlink>
        </w:p>
        <w:p w14:paraId="379AA1BF" w14:textId="58A8400A" w:rsidR="00AD0848" w:rsidRDefault="000E79A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518" w:history="1">
            <w:r w:rsidR="00AD0848" w:rsidRPr="007D0686">
              <w:rPr>
                <w:rStyle w:val="a6"/>
              </w:rPr>
              <w:t>5.3.10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Дополнительные требования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_Toc179814518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12</w:t>
            </w:r>
            <w:r w:rsidR="00AD0848">
              <w:rPr>
                <w:webHidden/>
              </w:rPr>
              <w:fldChar w:fldCharType="end"/>
            </w:r>
          </w:hyperlink>
        </w:p>
        <w:p w14:paraId="423BE777" w14:textId="644A4889" w:rsidR="00AD0848" w:rsidRDefault="000E79A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519" w:history="1">
            <w:r w:rsidR="00AD0848" w:rsidRPr="007D068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Требования к перспективам развития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_Toc179814519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13</w:t>
            </w:r>
            <w:r w:rsidR="00AD0848">
              <w:rPr>
                <w:webHidden/>
              </w:rPr>
              <w:fldChar w:fldCharType="end"/>
            </w:r>
          </w:hyperlink>
        </w:p>
        <w:p w14:paraId="0F2B9A39" w14:textId="1840D9F9" w:rsidR="00AD0848" w:rsidRDefault="000E79A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520" w:history="1">
            <w:r w:rsidR="00AD0848" w:rsidRPr="007D0686">
              <w:rPr>
                <w:rStyle w:val="a6"/>
              </w:rPr>
              <w:t>6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Состав и содержание работ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_Toc179814520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14</w:t>
            </w:r>
            <w:r w:rsidR="00AD0848">
              <w:rPr>
                <w:webHidden/>
              </w:rPr>
              <w:fldChar w:fldCharType="end"/>
            </w:r>
          </w:hyperlink>
        </w:p>
        <w:p w14:paraId="16C835F5" w14:textId="239D8F53" w:rsidR="00AD0848" w:rsidRDefault="000E79A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521" w:history="1">
            <w:r w:rsidR="00AD0848" w:rsidRPr="007D0686">
              <w:rPr>
                <w:rStyle w:val="a6"/>
              </w:rPr>
              <w:t>7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Порядок разработки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_Toc179814521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15</w:t>
            </w:r>
            <w:r w:rsidR="00AD0848">
              <w:rPr>
                <w:webHidden/>
              </w:rPr>
              <w:fldChar w:fldCharType="end"/>
            </w:r>
          </w:hyperlink>
        </w:p>
        <w:p w14:paraId="19CAA2CA" w14:textId="0204CE18" w:rsidR="00AD0848" w:rsidRDefault="000E79A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522" w:history="1">
            <w:r w:rsidR="00AD0848" w:rsidRPr="007D068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Этапы разработки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_Toc179814522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15</w:t>
            </w:r>
            <w:r w:rsidR="00AD0848">
              <w:rPr>
                <w:webHidden/>
              </w:rPr>
              <w:fldChar w:fldCharType="end"/>
            </w:r>
          </w:hyperlink>
        </w:p>
        <w:p w14:paraId="0DD3EE5C" w14:textId="30463808" w:rsidR="00AD0848" w:rsidRDefault="000E79A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523" w:history="1">
            <w:r w:rsidR="00AD0848" w:rsidRPr="007D0686">
              <w:rPr>
                <w:rStyle w:val="a6"/>
              </w:rPr>
              <w:t>8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Требования к документации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_Toc179814523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16</w:t>
            </w:r>
            <w:r w:rsidR="00AD0848">
              <w:rPr>
                <w:webHidden/>
              </w:rPr>
              <w:fldChar w:fldCharType="end"/>
            </w:r>
          </w:hyperlink>
        </w:p>
        <w:p w14:paraId="166C0422" w14:textId="787751C9" w:rsidR="00AD0848" w:rsidRDefault="000E79A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524" w:history="1">
            <w:r w:rsidR="00AD0848" w:rsidRPr="007D0686">
              <w:rPr>
                <w:rStyle w:val="a6"/>
              </w:rPr>
              <w:t>9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Порядок контроля и приемки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_Toc179814524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17</w:t>
            </w:r>
            <w:r w:rsidR="00AD0848">
              <w:rPr>
                <w:webHidden/>
              </w:rPr>
              <w:fldChar w:fldCharType="end"/>
            </w:r>
          </w:hyperlink>
        </w:p>
        <w:p w14:paraId="48E7557B" w14:textId="16D0E28D" w:rsidR="00AD0848" w:rsidRDefault="000E79A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525" w:history="1">
            <w:r w:rsidR="00AD0848" w:rsidRPr="007D068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9.1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Виды испытаний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_Toc179814525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17</w:t>
            </w:r>
            <w:r w:rsidR="00AD0848">
              <w:rPr>
                <w:webHidden/>
              </w:rPr>
              <w:fldChar w:fldCharType="end"/>
            </w:r>
          </w:hyperlink>
        </w:p>
        <w:p w14:paraId="6DC7344F" w14:textId="773958F8" w:rsidR="00AD0848" w:rsidRDefault="000E79A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9814526" w:history="1">
            <w:r w:rsidR="00AD0848" w:rsidRPr="007D068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9.2</w:t>
            </w:r>
            <w:r w:rsidR="00AD084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D0848" w:rsidRPr="007D0686">
              <w:rPr>
                <w:rStyle w:val="a6"/>
              </w:rPr>
              <w:t>Общие требования</w:t>
            </w:r>
            <w:r w:rsidR="00AD0848">
              <w:rPr>
                <w:webHidden/>
              </w:rPr>
              <w:tab/>
            </w:r>
            <w:r w:rsidR="00AD0848">
              <w:rPr>
                <w:webHidden/>
              </w:rPr>
              <w:fldChar w:fldCharType="begin"/>
            </w:r>
            <w:r w:rsidR="00AD0848">
              <w:rPr>
                <w:webHidden/>
              </w:rPr>
              <w:instrText xml:space="preserve"> PAGEREF _Toc179814526 \h </w:instrText>
            </w:r>
            <w:r w:rsidR="00AD0848">
              <w:rPr>
                <w:webHidden/>
              </w:rPr>
            </w:r>
            <w:r w:rsidR="00AD0848">
              <w:rPr>
                <w:webHidden/>
              </w:rPr>
              <w:fldChar w:fldCharType="separate"/>
            </w:r>
            <w:r w:rsidR="00AD0848">
              <w:rPr>
                <w:webHidden/>
              </w:rPr>
              <w:t>17</w:t>
            </w:r>
            <w:r w:rsidR="00AD0848">
              <w:rPr>
                <w:webHidden/>
              </w:rPr>
              <w:fldChar w:fldCharType="end"/>
            </w:r>
          </w:hyperlink>
        </w:p>
        <w:p w14:paraId="4DB9FE6F" w14:textId="0E2EB8BB" w:rsidR="005A4E60" w:rsidRPr="0057764D" w:rsidRDefault="00442256" w:rsidP="0057764D">
          <w:r>
            <w:rPr>
              <w:b/>
              <w:bCs/>
            </w:rPr>
            <w:fldChar w:fldCharType="end"/>
          </w:r>
        </w:p>
      </w:sdtContent>
    </w:sdt>
    <w:p w14:paraId="4CEE3E82" w14:textId="431F0445" w:rsidR="00303DC8" w:rsidRDefault="00442256" w:rsidP="008A3C7E">
      <w:pPr>
        <w:pStyle w:val="1"/>
        <w:numPr>
          <w:ilvl w:val="0"/>
          <w:numId w:val="0"/>
        </w:numPr>
        <w:spacing w:after="240"/>
        <w:ind w:left="851"/>
      </w:pPr>
      <w:bookmarkStart w:id="0" w:name="_Toc179814491"/>
      <w:r>
        <w:lastRenderedPageBreak/>
        <w:t>Вв</w:t>
      </w:r>
      <w:r w:rsidR="005A4E60" w:rsidRPr="00F62DCD">
        <w:t>едение</w:t>
      </w:r>
      <w:bookmarkEnd w:id="0"/>
    </w:p>
    <w:p w14:paraId="12ECFD73" w14:textId="1084129A" w:rsidR="005A4A41" w:rsidRDefault="005A4A41" w:rsidP="005A4A41">
      <w:r>
        <w:t>В этом документе представлено техническое задание на разработку игры</w:t>
      </w:r>
      <w:r w:rsidR="00665F17">
        <w:t xml:space="preserve">. </w:t>
      </w:r>
      <w:r>
        <w:t>В нем содержатся основные сведения о разработке, описание предметной области, требования к результату разработки, перечислены состав и содержание работ, описаны требования к пользовательскому интерфейсу и показателям назначения.</w:t>
      </w:r>
    </w:p>
    <w:p w14:paraId="28C3D03D" w14:textId="77777777" w:rsidR="005A4A41" w:rsidRDefault="005A4A41" w:rsidP="005A4A41">
      <w:r>
        <w:t>Документ предназначен для технических специалистов, осуществляющих проектирование и программную разработку в соответствии с требованиями, описанными в настоящем документе.</w:t>
      </w:r>
    </w:p>
    <w:p w14:paraId="095A2F47" w14:textId="7B18751F" w:rsidR="007125C0" w:rsidRPr="007125C0" w:rsidRDefault="005A4A41" w:rsidP="005A4A41">
      <w:r>
        <w:t>Документ предназначен для представителей заказчика, приемной комиссии.</w:t>
      </w:r>
    </w:p>
    <w:p w14:paraId="794047BB" w14:textId="4613A314" w:rsidR="00A63893" w:rsidRDefault="00EB6A0B" w:rsidP="00C10B2D">
      <w:pPr>
        <w:pStyle w:val="1"/>
      </w:pPr>
      <w:bookmarkStart w:id="1" w:name="_Toc179814492"/>
      <w:bookmarkStart w:id="2" w:name="_Toc74526610"/>
      <w:bookmarkStart w:id="3" w:name="_Toc128474254"/>
      <w:r w:rsidRPr="00EB6A0B">
        <w:lastRenderedPageBreak/>
        <w:t>Термины и определения</w:t>
      </w:r>
      <w:bookmarkEnd w:id="1"/>
    </w:p>
    <w:p w14:paraId="7149B3A4" w14:textId="77777777" w:rsidR="005A4A41" w:rsidRDefault="005A4A41" w:rsidP="005A4A41">
      <w:r>
        <w:t>Unreal Engine — это игровой движок, разработанный компанией Epic Games.</w:t>
      </w:r>
    </w:p>
    <w:p w14:paraId="337D99E2" w14:textId="77777777" w:rsidR="005A4A41" w:rsidRDefault="005A4A41" w:rsidP="005A4A41">
      <w:r>
        <w:t>Первоначально движок был предназначен для разработки шутеров от первого лица. Однако его последующие версии успешно применялись в играх самых различных жанров, в том числе стелс-играх, файтингах и массовых многопользовательских ролевых онлайн-играх.</w:t>
      </w:r>
    </w:p>
    <w:p w14:paraId="74853DF4" w14:textId="77777777" w:rsidR="005A4A41" w:rsidRDefault="005A4A41" w:rsidP="005A4A41">
      <w:r>
        <w:t>Blueprint в Unreal Engine — это система визуального программирования на основе нодов с данными: событиями и функциями. Их можно связывать между собой и формировать элементы геймплея.</w:t>
      </w:r>
    </w:p>
    <w:p w14:paraId="60010B87" w14:textId="36A6A517" w:rsidR="005A24A5" w:rsidRDefault="005A4A41" w:rsidP="005A4A41">
      <w:r>
        <w:t>IDE (Integrated Development Environment) — это интегрированная среда разработки, набор программного обеспечения для создания кода.</w:t>
      </w:r>
    </w:p>
    <w:p w14:paraId="0FC2EC3D" w14:textId="77777777" w:rsidR="005A24A5" w:rsidRPr="005A24A5" w:rsidRDefault="005A24A5" w:rsidP="005A24A5"/>
    <w:p w14:paraId="6951443F" w14:textId="77777777" w:rsidR="00C203BD" w:rsidRPr="00C203BD" w:rsidRDefault="00C203BD" w:rsidP="00C203BD"/>
    <w:p w14:paraId="63A1A4BE" w14:textId="5A4A5D2A" w:rsidR="00A82498" w:rsidRDefault="00A82498" w:rsidP="00A82498">
      <w:pPr>
        <w:pStyle w:val="1"/>
      </w:pPr>
      <w:bookmarkStart w:id="4" w:name="_Toc179814493"/>
      <w:r>
        <w:lastRenderedPageBreak/>
        <w:t>Перечень сокращений</w:t>
      </w:r>
      <w:bookmarkEnd w:id="4"/>
    </w:p>
    <w:p w14:paraId="66EB91C6" w14:textId="77777777" w:rsidR="00564C8F" w:rsidRDefault="00564C8F" w:rsidP="00564C8F">
      <w:r>
        <w:t>ТЗ – техническое задание.</w:t>
      </w:r>
    </w:p>
    <w:p w14:paraId="76444F8A" w14:textId="77777777" w:rsidR="00564C8F" w:rsidRDefault="00564C8F" w:rsidP="00564C8F">
      <w:r>
        <w:t>ПО - программное обеспечение.</w:t>
      </w:r>
    </w:p>
    <w:p w14:paraId="61FE344B" w14:textId="35AC4F94" w:rsidR="00203597" w:rsidRPr="00203597" w:rsidRDefault="00564C8F" w:rsidP="00564C8F">
      <w:r>
        <w:t>ПК – персональный компьютер.</w:t>
      </w:r>
    </w:p>
    <w:p w14:paraId="38600864" w14:textId="7D888C5C" w:rsidR="00592879" w:rsidRDefault="00592879" w:rsidP="00592879">
      <w:pPr>
        <w:pStyle w:val="1"/>
      </w:pPr>
      <w:bookmarkStart w:id="5" w:name="_Toc179814494"/>
      <w:r>
        <w:lastRenderedPageBreak/>
        <w:t>Основные сведения о разработке</w:t>
      </w:r>
      <w:bookmarkEnd w:id="5"/>
    </w:p>
    <w:p w14:paraId="41078D8B" w14:textId="15E26A3A" w:rsidR="00F91124" w:rsidRDefault="00A52CF3" w:rsidP="00A52CF3">
      <w:pPr>
        <w:pStyle w:val="2"/>
      </w:pPr>
      <w:bookmarkStart w:id="6" w:name="_Toc179814495"/>
      <w:r>
        <w:t>Наименование разработки</w:t>
      </w:r>
      <w:bookmarkEnd w:id="6"/>
    </w:p>
    <w:p w14:paraId="1BB068BD" w14:textId="64A770FA" w:rsidR="00C203BD" w:rsidRPr="00716A84" w:rsidRDefault="00CB5D2D" w:rsidP="00C203BD">
      <w:pPr>
        <w:ind w:firstLine="709"/>
        <w:rPr>
          <w:rFonts w:cs="Times New Roman"/>
          <w:szCs w:val="24"/>
        </w:rPr>
      </w:pPr>
      <w:r w:rsidRPr="00CB5D2D">
        <w:rPr>
          <w:rFonts w:cs="Times New Roman"/>
          <w:szCs w:val="24"/>
        </w:rPr>
        <w:t>Наименованием настоящей разработки является «ALEXITHYMIA».</w:t>
      </w:r>
    </w:p>
    <w:p w14:paraId="4D0F4268" w14:textId="1ED491D0" w:rsidR="00A52CF3" w:rsidRDefault="00A52CF3" w:rsidP="002961B2">
      <w:pPr>
        <w:pStyle w:val="2"/>
      </w:pPr>
      <w:bookmarkStart w:id="7" w:name="_Toc179814496"/>
      <w:r>
        <w:t>Цель и задачи</w:t>
      </w:r>
      <w:bookmarkEnd w:id="7"/>
    </w:p>
    <w:p w14:paraId="1FAE0056" w14:textId="77777777" w:rsidR="00E3635E" w:rsidRPr="00E3635E" w:rsidRDefault="00E3635E" w:rsidP="002961B2">
      <w:pPr>
        <w:pStyle w:val="a0"/>
        <w:numPr>
          <w:ilvl w:val="0"/>
          <w:numId w:val="0"/>
        </w:numPr>
        <w:ind w:firstLine="709"/>
        <w:rPr>
          <w:rFonts w:cs="Times New Roman"/>
          <w:szCs w:val="24"/>
        </w:rPr>
      </w:pPr>
      <w:r w:rsidRPr="00E3635E">
        <w:rPr>
          <w:rFonts w:cs="Times New Roman"/>
          <w:szCs w:val="24"/>
        </w:rPr>
        <w:t>Целью в рамках настоящей работы является разработка проекта, включающего в себя игру и комплект документации к ней.</w:t>
      </w:r>
    </w:p>
    <w:p w14:paraId="714FA540" w14:textId="77777777" w:rsidR="00E3635E" w:rsidRPr="002961B2" w:rsidRDefault="00E3635E" w:rsidP="002961B2">
      <w:pPr>
        <w:rPr>
          <w:rFonts w:cs="Times New Roman"/>
          <w:szCs w:val="24"/>
        </w:rPr>
      </w:pPr>
      <w:r w:rsidRPr="002961B2">
        <w:rPr>
          <w:rFonts w:cs="Times New Roman"/>
          <w:szCs w:val="24"/>
        </w:rPr>
        <w:t>Задачами в рамках настоящей работы являются:</w:t>
      </w:r>
    </w:p>
    <w:p w14:paraId="1783896E" w14:textId="77777777" w:rsidR="00E3635E" w:rsidRPr="00E3635E" w:rsidRDefault="00E3635E" w:rsidP="002961B2">
      <w:pPr>
        <w:pStyle w:val="a0"/>
        <w:rPr>
          <w:rFonts w:cs="Times New Roman"/>
          <w:szCs w:val="24"/>
        </w:rPr>
      </w:pPr>
      <w:r w:rsidRPr="00E3635E">
        <w:rPr>
          <w:rFonts w:cs="Times New Roman"/>
          <w:szCs w:val="24"/>
        </w:rPr>
        <w:t>В рамках курсовой работы разработать игру на заданную тему.</w:t>
      </w:r>
    </w:p>
    <w:p w14:paraId="2C3BFA22" w14:textId="77777777" w:rsidR="00E3635E" w:rsidRPr="00E3635E" w:rsidRDefault="00E3635E" w:rsidP="002961B2">
      <w:pPr>
        <w:pStyle w:val="a0"/>
        <w:rPr>
          <w:rFonts w:cs="Times New Roman"/>
          <w:szCs w:val="24"/>
        </w:rPr>
      </w:pPr>
      <w:r w:rsidRPr="00E3635E">
        <w:rPr>
          <w:rFonts w:cs="Times New Roman"/>
          <w:szCs w:val="24"/>
        </w:rPr>
        <w:t xml:space="preserve">Разработать перечень документации: руководство пользователя, программа и </w:t>
      </w:r>
    </w:p>
    <w:p w14:paraId="447BAD85" w14:textId="36B38AB1" w:rsidR="007125C0" w:rsidRPr="00E3635E" w:rsidRDefault="00E3635E" w:rsidP="002961B2">
      <w:pPr>
        <w:pStyle w:val="a0"/>
        <w:numPr>
          <w:ilvl w:val="0"/>
          <w:numId w:val="0"/>
        </w:numPr>
        <w:ind w:left="851"/>
        <w:rPr>
          <w:rFonts w:cs="Times New Roman"/>
          <w:szCs w:val="24"/>
        </w:rPr>
      </w:pPr>
      <w:r w:rsidRPr="00E3635E">
        <w:rPr>
          <w:rFonts w:cs="Times New Roman"/>
          <w:szCs w:val="24"/>
        </w:rPr>
        <w:t>методика испытаний, отчет по курсовой работе.</w:t>
      </w:r>
    </w:p>
    <w:p w14:paraId="52EDEC11" w14:textId="27FFEE44" w:rsidR="00A52CF3" w:rsidRDefault="00847368" w:rsidP="00847368">
      <w:pPr>
        <w:pStyle w:val="2"/>
      </w:pPr>
      <w:bookmarkStart w:id="8" w:name="_Toc179814497"/>
      <w:r>
        <w:t xml:space="preserve">Сведения об </w:t>
      </w:r>
      <w:r w:rsidR="00A67058">
        <w:t>исполнителе</w:t>
      </w:r>
      <w:bookmarkEnd w:id="8"/>
    </w:p>
    <w:p w14:paraId="1915A76D" w14:textId="5F4AC74B" w:rsidR="007125C0" w:rsidRDefault="009612CA" w:rsidP="007125C0">
      <w:pPr>
        <w:ind w:firstLine="709"/>
        <w:rPr>
          <w:szCs w:val="24"/>
        </w:rPr>
      </w:pPr>
      <w:r w:rsidRPr="009612CA">
        <w:rPr>
          <w:rFonts w:cs="Times New Roman"/>
          <w:szCs w:val="24"/>
        </w:rPr>
        <w:t>Исполнителем проекта является студенты Колледжа ВятГУ группы ИСПк 402-52-00 Ананьин Кирилл Сергеевич и Тарасова Мария Александровна</w:t>
      </w:r>
      <w:r w:rsidR="0059315A">
        <w:rPr>
          <w:szCs w:val="24"/>
        </w:rPr>
        <w:t>.</w:t>
      </w:r>
    </w:p>
    <w:p w14:paraId="475CCBEE" w14:textId="6C047AA9" w:rsidR="00A67058" w:rsidRDefault="00A67058" w:rsidP="00A67058">
      <w:pPr>
        <w:pStyle w:val="2"/>
      </w:pPr>
      <w:bookmarkStart w:id="9" w:name="_Toc179814498"/>
      <w:r w:rsidRPr="00A67058">
        <w:t>Сведен</w:t>
      </w:r>
      <w:r w:rsidR="000A1BA7">
        <w:t>ия</w:t>
      </w:r>
      <w:r w:rsidRPr="00A67058">
        <w:t xml:space="preserve"> о заказчике</w:t>
      </w:r>
      <w:bookmarkEnd w:id="9"/>
    </w:p>
    <w:p w14:paraId="5513CCBA" w14:textId="77777777" w:rsidR="00A67058" w:rsidRPr="001065F6" w:rsidRDefault="00A67058" w:rsidP="00A67058">
      <w:pPr>
        <w:rPr>
          <w:rFonts w:cs="Times New Roman"/>
        </w:rPr>
      </w:pPr>
      <w:r w:rsidRPr="001065F6">
        <w:rPr>
          <w:rFonts w:cs="Times New Roman"/>
        </w:rPr>
        <w:t xml:space="preserve">Заказчиком настоящей работы является коллектив преподавателей ФГБОУ ВО </w:t>
      </w:r>
      <w:r>
        <w:rPr>
          <w:rFonts w:cs="Times New Roman"/>
        </w:rPr>
        <w:t>«</w:t>
      </w:r>
      <w:r w:rsidRPr="001065F6">
        <w:rPr>
          <w:rFonts w:cs="Times New Roman"/>
        </w:rPr>
        <w:t>Вятского государственного университета</w:t>
      </w:r>
      <w:r>
        <w:rPr>
          <w:rFonts w:cs="Times New Roman"/>
        </w:rPr>
        <w:t xml:space="preserve">» </w:t>
      </w:r>
      <w:r w:rsidRPr="001065F6">
        <w:rPr>
          <w:rFonts w:cs="Times New Roman"/>
        </w:rPr>
        <w:t xml:space="preserve">(Колледжа ВятГУ): </w:t>
      </w:r>
    </w:p>
    <w:p w14:paraId="2EEF32C4" w14:textId="013F39EA" w:rsidR="00A67058" w:rsidRDefault="0059315A" w:rsidP="0059315A">
      <w:pPr>
        <w:pStyle w:val="vguList2"/>
        <w:ind w:firstLine="851"/>
        <w:rPr>
          <w:rFonts w:cs="Times New Roman"/>
        </w:rPr>
      </w:pPr>
      <w:bookmarkStart w:id="10" w:name="_Hlk147062291"/>
      <w:r>
        <w:rPr>
          <w:rFonts w:cs="Times New Roman"/>
        </w:rPr>
        <w:t>Руководитель учебной практики, Долженкова М.Л.</w:t>
      </w:r>
    </w:p>
    <w:p w14:paraId="407CDD03" w14:textId="6BEB3BB4" w:rsidR="00A67058" w:rsidRPr="00A67058" w:rsidRDefault="00A67058" w:rsidP="00A67058">
      <w:pPr>
        <w:pStyle w:val="a0"/>
      </w:pPr>
      <w:r>
        <w:t xml:space="preserve">руководитель образовательной программы, </w:t>
      </w:r>
      <w:bookmarkEnd w:id="10"/>
      <w:r w:rsidR="005560BE">
        <w:t>Сергеева Е.Г.</w:t>
      </w:r>
    </w:p>
    <w:p w14:paraId="0A193ADC" w14:textId="4639B90C" w:rsidR="00847368" w:rsidRDefault="00847368" w:rsidP="00847368">
      <w:pPr>
        <w:pStyle w:val="2"/>
      </w:pPr>
      <w:bookmarkStart w:id="11" w:name="_Toc179814499"/>
      <w:r>
        <w:t>Сроки разработки</w:t>
      </w:r>
      <w:bookmarkEnd w:id="11"/>
    </w:p>
    <w:p w14:paraId="34246C2E" w14:textId="7041A662" w:rsidR="007125C0" w:rsidRDefault="007125C0" w:rsidP="007125C0">
      <w:pPr>
        <w:ind w:firstLine="709"/>
        <w:rPr>
          <w:rFonts w:cs="Times New Roman"/>
          <w:szCs w:val="24"/>
        </w:rPr>
      </w:pPr>
      <w:r w:rsidRPr="008962AD">
        <w:rPr>
          <w:rFonts w:cs="Times New Roman"/>
          <w:szCs w:val="24"/>
        </w:rPr>
        <w:t xml:space="preserve">Разработка описываемого настоящим документа программного продукта должна быть осуществлена с </w:t>
      </w:r>
      <w:r>
        <w:rPr>
          <w:rFonts w:cs="Times New Roman"/>
          <w:szCs w:val="24"/>
        </w:rPr>
        <w:t>01</w:t>
      </w:r>
      <w:r w:rsidRPr="008962AD">
        <w:rPr>
          <w:rFonts w:cs="Times New Roman"/>
          <w:szCs w:val="24"/>
        </w:rPr>
        <w:t>.</w:t>
      </w:r>
      <w:r w:rsidR="0059315A">
        <w:rPr>
          <w:rFonts w:cs="Times New Roman"/>
          <w:szCs w:val="24"/>
        </w:rPr>
        <w:t>10</w:t>
      </w:r>
      <w:r w:rsidRPr="008962AD">
        <w:rPr>
          <w:rFonts w:cs="Times New Roman"/>
          <w:szCs w:val="24"/>
        </w:rPr>
        <w:t>.202</w:t>
      </w:r>
      <w:r w:rsidR="0059315A">
        <w:rPr>
          <w:rFonts w:cs="Times New Roman"/>
          <w:szCs w:val="24"/>
        </w:rPr>
        <w:t>4</w:t>
      </w:r>
      <w:r w:rsidRPr="008962AD">
        <w:rPr>
          <w:rFonts w:cs="Times New Roman"/>
          <w:szCs w:val="24"/>
        </w:rPr>
        <w:t xml:space="preserve"> </w:t>
      </w:r>
      <w:r w:rsidRPr="00F163E0">
        <w:rPr>
          <w:rFonts w:cs="Times New Roman"/>
          <w:szCs w:val="24"/>
        </w:rPr>
        <w:t xml:space="preserve">по </w:t>
      </w:r>
      <w:r w:rsidR="000A1BA7">
        <w:rPr>
          <w:rFonts w:cs="Times New Roman"/>
          <w:szCs w:val="24"/>
        </w:rPr>
        <w:t>01</w:t>
      </w:r>
      <w:r w:rsidRPr="00F163E0">
        <w:rPr>
          <w:rFonts w:cs="Times New Roman"/>
          <w:szCs w:val="24"/>
        </w:rPr>
        <w:t>.</w:t>
      </w:r>
      <w:r>
        <w:rPr>
          <w:rFonts w:cs="Times New Roman"/>
          <w:szCs w:val="24"/>
        </w:rPr>
        <w:t>12</w:t>
      </w:r>
      <w:r w:rsidRPr="008962AD">
        <w:rPr>
          <w:rFonts w:cs="Times New Roman"/>
          <w:szCs w:val="24"/>
        </w:rPr>
        <w:t>.202</w:t>
      </w:r>
      <w:r w:rsidR="0059315A">
        <w:rPr>
          <w:rFonts w:cs="Times New Roman"/>
          <w:szCs w:val="24"/>
        </w:rPr>
        <w:t>4</w:t>
      </w:r>
      <w:r>
        <w:rPr>
          <w:rFonts w:cs="Times New Roman"/>
          <w:szCs w:val="24"/>
        </w:rPr>
        <w:t>.</w:t>
      </w:r>
    </w:p>
    <w:p w14:paraId="6BC215EB" w14:textId="77777777" w:rsidR="007125C0" w:rsidRPr="007125C0" w:rsidRDefault="007125C0" w:rsidP="007125C0"/>
    <w:p w14:paraId="65EBEE70" w14:textId="39E2B19A" w:rsidR="00847368" w:rsidRDefault="00847368" w:rsidP="00847368">
      <w:pPr>
        <w:pStyle w:val="2"/>
      </w:pPr>
      <w:bookmarkStart w:id="12" w:name="_Toc179814500"/>
      <w:r>
        <w:t>Назначение разработки</w:t>
      </w:r>
      <w:bookmarkEnd w:id="12"/>
    </w:p>
    <w:p w14:paraId="039541D6" w14:textId="392463C1" w:rsidR="007125C0" w:rsidRPr="007125C0" w:rsidRDefault="002A105A" w:rsidP="003A2F6B">
      <w:r w:rsidRPr="002A105A">
        <w:t>Основная цель проекта заключается в том, чтобы показать на сколько важны человеческие чувства путем повествования, вывода игрока на эмоции, а также показать с какими трудностями может столкнуться человек больной алекситимией.</w:t>
      </w:r>
    </w:p>
    <w:p w14:paraId="41CED6DE" w14:textId="6B152870" w:rsidR="00592879" w:rsidRDefault="00E61B22" w:rsidP="00E61B22">
      <w:pPr>
        <w:pStyle w:val="1"/>
      </w:pPr>
      <w:bookmarkStart w:id="13" w:name="_Toc179814501"/>
      <w:r>
        <w:lastRenderedPageBreak/>
        <w:t>Описание предметной области</w:t>
      </w:r>
      <w:bookmarkEnd w:id="13"/>
    </w:p>
    <w:p w14:paraId="0A52B72F" w14:textId="77777777" w:rsidR="007C0118" w:rsidRDefault="007C0118" w:rsidP="007C0118">
      <w:r>
        <w:t>Основной темой и направлением выбранной темы для написания игры, является такое расстройство как алекситимия. Алекситимия в современном понимании — это субклинический феномен, при котором человек может:</w:t>
      </w:r>
    </w:p>
    <w:p w14:paraId="224A4B76" w14:textId="77777777" w:rsidR="007C0118" w:rsidRDefault="007C0118" w:rsidP="000E79A1">
      <w:pPr>
        <w:pStyle w:val="a0"/>
        <w:numPr>
          <w:ilvl w:val="0"/>
          <w:numId w:val="7"/>
        </w:numPr>
      </w:pPr>
      <w:r>
        <w:t>не испытывать эмоции, либо испытывать не все;</w:t>
      </w:r>
    </w:p>
    <w:p w14:paraId="173DA8FD" w14:textId="77777777" w:rsidR="007C0118" w:rsidRDefault="007C0118" w:rsidP="000E79A1">
      <w:pPr>
        <w:pStyle w:val="a0"/>
        <w:numPr>
          <w:ilvl w:val="0"/>
          <w:numId w:val="7"/>
        </w:numPr>
      </w:pPr>
      <w:r>
        <w:t>испытывать затруднения в распознавании собственных или чужих эмоций, а также в их описании;</w:t>
      </w:r>
    </w:p>
    <w:p w14:paraId="3388B173" w14:textId="77777777" w:rsidR="007C0118" w:rsidRDefault="007C0118" w:rsidP="000E79A1">
      <w:pPr>
        <w:pStyle w:val="a0"/>
        <w:numPr>
          <w:ilvl w:val="0"/>
          <w:numId w:val="7"/>
        </w:numPr>
      </w:pPr>
      <w:r>
        <w:t>не быть способным отличать телесные, физические ощущения от эмоционального переживания.</w:t>
      </w:r>
    </w:p>
    <w:p w14:paraId="1E0C63D1" w14:textId="77777777" w:rsidR="007C0118" w:rsidRDefault="007C0118" w:rsidP="007C0118">
      <w:r>
        <w:t>Основной целью разрабатываемой игры является попытка показать и рассказать игрокам о проблемах и трудностях людей, которые косвенно или напрямую связаны с данным недугом.</w:t>
      </w:r>
    </w:p>
    <w:p w14:paraId="5C5E1700" w14:textId="77777777" w:rsidR="007C0118" w:rsidRDefault="007C0118" w:rsidP="007C0118">
      <w:r>
        <w:t>Данная тема была выбрана по причине что, в данное время очень мало каких-либо информационных направлений, ярко описывающих и акцентирующих внимание в направлении данного расстройства, например, при изучении рынка игр, не было найдено аналогов, которые бы описывали данную тему.</w:t>
      </w:r>
    </w:p>
    <w:p w14:paraId="20A53F2E" w14:textId="77777777" w:rsidR="007C0118" w:rsidRDefault="007C0118" w:rsidP="007C0118">
      <w:r>
        <w:t xml:space="preserve">В рамках проекта была выбрана разработка игры, так как, именно в наше, текущее время большей популярностью среди людей пользуются игры и другие информационные поля. </w:t>
      </w:r>
    </w:p>
    <w:p w14:paraId="7E759BED" w14:textId="77777777" w:rsidR="007C0118" w:rsidRDefault="007C0118" w:rsidP="00ED7131">
      <w:pPr>
        <w:ind w:firstLine="0"/>
        <w:jc w:val="center"/>
      </w:pPr>
      <w:r w:rsidRPr="00407AE1">
        <w:rPr>
          <w:noProof/>
        </w:rPr>
        <w:drawing>
          <wp:inline distT="0" distB="0" distL="0" distR="0" wp14:anchorId="730777DA" wp14:editId="008DEC06">
            <wp:extent cx="5611008" cy="2772162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D999" w14:textId="4CD95CB9" w:rsidR="007C0118" w:rsidRPr="00C54788" w:rsidRDefault="007C0118" w:rsidP="00ED7131">
      <w:pPr>
        <w:ind w:firstLine="0"/>
        <w:jc w:val="center"/>
      </w:pPr>
      <w:r>
        <w:t xml:space="preserve">Рисунок 1 – </w:t>
      </w:r>
      <w:r w:rsidRPr="00407AE1">
        <w:t>Прогноз доходов игрового рынка на ближайшие годы</w:t>
      </w:r>
    </w:p>
    <w:p w14:paraId="09163C70" w14:textId="77777777" w:rsidR="00C54788" w:rsidRPr="00AC6BFA" w:rsidRDefault="00C54788" w:rsidP="00AC6BFA">
      <w:pPr>
        <w:ind w:firstLine="709"/>
        <w:rPr>
          <w:highlight w:val="yellow"/>
        </w:rPr>
      </w:pPr>
    </w:p>
    <w:p w14:paraId="7C515E69" w14:textId="77777777" w:rsidR="007C0118" w:rsidRDefault="007C0118">
      <w:pPr>
        <w:spacing w:before="0" w:after="200" w:line="276" w:lineRule="auto"/>
        <w:ind w:firstLine="0"/>
        <w:contextualSpacing w:val="0"/>
        <w:jc w:val="left"/>
        <w:rPr>
          <w:rFonts w:eastAsiaTheme="majorEastAsia" w:cs="Times New Roman"/>
          <w:b/>
          <w:bCs/>
          <w:szCs w:val="36"/>
        </w:rPr>
      </w:pPr>
      <w:r>
        <w:br w:type="page"/>
      </w:r>
    </w:p>
    <w:p w14:paraId="64E3B2C0" w14:textId="2F8F3304" w:rsidR="00090736" w:rsidRPr="00090736" w:rsidRDefault="00F560FC" w:rsidP="008D236B">
      <w:pPr>
        <w:pStyle w:val="2"/>
      </w:pPr>
      <w:bookmarkStart w:id="14" w:name="_Toc179814502"/>
      <w:r>
        <w:lastRenderedPageBreak/>
        <w:t>Аналог</w:t>
      </w:r>
      <w:r w:rsidR="003A2A69">
        <w:t xml:space="preserve"> 1</w:t>
      </w:r>
      <w:r w:rsidR="0021502A">
        <w:t>.</w:t>
      </w:r>
      <w:r w:rsidR="002171ED">
        <w:rPr>
          <w:lang w:val="en-US"/>
        </w:rPr>
        <w:t xml:space="preserve"> </w:t>
      </w:r>
      <w:r w:rsidR="002171ED" w:rsidRPr="002171ED">
        <w:rPr>
          <w:lang w:val="en-US"/>
        </w:rPr>
        <w:t>The Stanley Parable</w:t>
      </w:r>
      <w:bookmarkEnd w:id="14"/>
    </w:p>
    <w:p w14:paraId="0A028773" w14:textId="77777777" w:rsidR="00ED7131" w:rsidRDefault="00ED7131" w:rsidP="00ED7131">
      <w:pPr>
        <w:ind w:firstLine="0"/>
        <w:jc w:val="center"/>
        <w:rPr>
          <w:rFonts w:cs="Times New Roman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0DC13F26" wp14:editId="49A05697">
            <wp:extent cx="4381500" cy="2047875"/>
            <wp:effectExtent l="0" t="0" r="0" b="9525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2F17D" w14:textId="77777777" w:rsidR="00ED7131" w:rsidRDefault="00ED7131" w:rsidP="00ED7131">
      <w:pPr>
        <w:jc w:val="center"/>
        <w:rPr>
          <w:noProof/>
          <w:lang w:val="en-US"/>
        </w:rPr>
      </w:pPr>
      <w:r>
        <w:t>Рисунок</w:t>
      </w:r>
      <w:r w:rsidRPr="00E15C26">
        <w:rPr>
          <w:lang w:val="en-US"/>
        </w:rPr>
        <w:t xml:space="preserve"> </w:t>
      </w:r>
      <w:r w:rsidRPr="009B67CE">
        <w:rPr>
          <w:lang w:val="en-US"/>
        </w:rPr>
        <w:t>2</w:t>
      </w:r>
      <w:r w:rsidRPr="00E15C26">
        <w:rPr>
          <w:noProof/>
          <w:lang w:val="en-US"/>
        </w:rPr>
        <w:t xml:space="preserve"> – </w:t>
      </w:r>
      <w:r w:rsidRPr="00E15C26">
        <w:rPr>
          <w:noProof/>
        </w:rPr>
        <w:t>Обложка</w:t>
      </w:r>
      <w:r w:rsidRPr="00E15C26">
        <w:rPr>
          <w:noProof/>
          <w:lang w:val="en-US"/>
        </w:rPr>
        <w:t xml:space="preserve"> </w:t>
      </w:r>
      <w:r w:rsidRPr="00E15C26">
        <w:rPr>
          <w:noProof/>
        </w:rPr>
        <w:t>игры</w:t>
      </w:r>
      <w:r w:rsidRPr="00E15C26">
        <w:rPr>
          <w:noProof/>
          <w:lang w:val="en-US"/>
        </w:rPr>
        <w:t xml:space="preserve"> «The Stanley Parable»</w:t>
      </w:r>
    </w:p>
    <w:p w14:paraId="57C7106A" w14:textId="77777777" w:rsidR="00ED7131" w:rsidRDefault="00ED7131" w:rsidP="00ED7131">
      <w:pPr>
        <w:jc w:val="center"/>
        <w:rPr>
          <w:rFonts w:cs="Times New Roman"/>
          <w:color w:val="000000" w:themeColor="text1"/>
          <w:szCs w:val="24"/>
          <w:lang w:val="en-US"/>
        </w:rPr>
      </w:pPr>
    </w:p>
    <w:p w14:paraId="0ACDA1B4" w14:textId="77777777" w:rsidR="00ED7131" w:rsidRPr="00C87FCE" w:rsidRDefault="00ED7131" w:rsidP="00ED7131">
      <w:pPr>
        <w:rPr>
          <w:rFonts w:cs="Times New Roman"/>
          <w:color w:val="000000" w:themeColor="text1"/>
          <w:szCs w:val="24"/>
        </w:rPr>
      </w:pPr>
      <w:r w:rsidRPr="00C87FCE">
        <w:rPr>
          <w:rFonts w:cs="Times New Roman"/>
          <w:color w:val="000000" w:themeColor="text1"/>
          <w:szCs w:val="24"/>
          <w:lang w:val="en-US"/>
        </w:rPr>
        <w:t>The</w:t>
      </w:r>
      <w:r w:rsidRPr="00C87FCE">
        <w:rPr>
          <w:rFonts w:cs="Times New Roman"/>
          <w:color w:val="000000" w:themeColor="text1"/>
          <w:szCs w:val="24"/>
        </w:rPr>
        <w:t xml:space="preserve"> </w:t>
      </w:r>
      <w:r w:rsidRPr="00C87FCE">
        <w:rPr>
          <w:rFonts w:cs="Times New Roman"/>
          <w:color w:val="000000" w:themeColor="text1"/>
          <w:szCs w:val="24"/>
          <w:lang w:val="en-US"/>
        </w:rPr>
        <w:t>Stanley</w:t>
      </w:r>
      <w:r w:rsidRPr="00C87FCE">
        <w:rPr>
          <w:rFonts w:cs="Times New Roman"/>
          <w:color w:val="000000" w:themeColor="text1"/>
          <w:szCs w:val="24"/>
        </w:rPr>
        <w:t xml:space="preserve"> </w:t>
      </w:r>
      <w:r w:rsidRPr="00C87FCE">
        <w:rPr>
          <w:rFonts w:cs="Times New Roman"/>
          <w:color w:val="000000" w:themeColor="text1"/>
          <w:szCs w:val="24"/>
          <w:lang w:val="en-US"/>
        </w:rPr>
        <w:t>Parable</w:t>
      </w:r>
      <w:r w:rsidRPr="00C87FCE">
        <w:rPr>
          <w:rFonts w:cs="Times New Roman"/>
          <w:color w:val="000000" w:themeColor="text1"/>
          <w:szCs w:val="24"/>
        </w:rPr>
        <w:t xml:space="preserve"> - это уникальная игра, которая предлагает опыт, отличный от большинства других видеоигр. Ее преимущества в инновационном сюжете, глубокой философской тематике и эмоциональной зарядке значительно перевешивают ее недостатки для многих игроков. Однако выбор игры всегда зависит от личных предпочтений и ожиданий каждого игрока. Она считается культовой игрой, вдохновляющей многих разработчиков и критиков. Она демонстрирует потенциал инновационных подходов в области видеоигр. Игра содержит некоторые элементы, которые могут быть неподходящими для более молодых игроков из-за их сложности и тематики.</w:t>
      </w:r>
    </w:p>
    <w:p w14:paraId="07EB029A" w14:textId="77777777" w:rsidR="00ED7131" w:rsidRDefault="00ED7131">
      <w:pPr>
        <w:spacing w:before="0" w:after="200" w:line="276" w:lineRule="auto"/>
        <w:ind w:firstLine="0"/>
        <w:contextualSpacing w:val="0"/>
        <w:jc w:val="left"/>
        <w:rPr>
          <w:rFonts w:eastAsiaTheme="majorEastAsia" w:cs="Times New Roman"/>
          <w:b/>
          <w:bCs/>
          <w:szCs w:val="36"/>
        </w:rPr>
      </w:pPr>
      <w:r>
        <w:br w:type="page"/>
      </w:r>
    </w:p>
    <w:p w14:paraId="22B95914" w14:textId="417C5FF7" w:rsidR="00090736" w:rsidRPr="00090736" w:rsidRDefault="00090736" w:rsidP="002606DF">
      <w:pPr>
        <w:pStyle w:val="2"/>
      </w:pPr>
      <w:bookmarkStart w:id="15" w:name="_Toc179814503"/>
      <w:r w:rsidRPr="00090736">
        <w:lastRenderedPageBreak/>
        <w:t xml:space="preserve">Аналог </w:t>
      </w:r>
      <w:r w:rsidR="003A2A69">
        <w:t>2</w:t>
      </w:r>
      <w:r w:rsidR="002606DF">
        <w:t xml:space="preserve">. </w:t>
      </w:r>
      <w:r w:rsidR="002606DF">
        <w:rPr>
          <w:lang w:val="en-US"/>
        </w:rPr>
        <w:t>Gris</w:t>
      </w:r>
      <w:bookmarkEnd w:id="15"/>
    </w:p>
    <w:p w14:paraId="00297E38" w14:textId="77777777" w:rsidR="002606DF" w:rsidRDefault="002606DF" w:rsidP="002606DF">
      <w:pPr>
        <w:ind w:firstLine="0"/>
        <w:jc w:val="center"/>
        <w:rPr>
          <w:rFonts w:cs="Times New Roman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4FA875F2" wp14:editId="0CC1B310">
            <wp:extent cx="4381500" cy="2047875"/>
            <wp:effectExtent l="0" t="0" r="0" b="9525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BEC0E" w14:textId="77777777" w:rsidR="002606DF" w:rsidRDefault="002606DF" w:rsidP="002606DF">
      <w:pPr>
        <w:jc w:val="center"/>
      </w:pPr>
      <w:r>
        <w:t xml:space="preserve">Рисунок 3 – </w:t>
      </w:r>
      <w:r w:rsidRPr="00A26DE0">
        <w:t>Обложка игры «Gris»</w:t>
      </w:r>
    </w:p>
    <w:p w14:paraId="59FBBA64" w14:textId="77777777" w:rsidR="002606DF" w:rsidRPr="00090736" w:rsidRDefault="002606DF" w:rsidP="002606DF">
      <w:pPr>
        <w:jc w:val="center"/>
        <w:rPr>
          <w:rFonts w:cs="Times New Roman"/>
          <w:color w:val="000000" w:themeColor="text1"/>
          <w:szCs w:val="24"/>
        </w:rPr>
      </w:pPr>
    </w:p>
    <w:p w14:paraId="292A665F" w14:textId="40784D54" w:rsidR="002606DF" w:rsidRDefault="002606DF" w:rsidP="002606DF">
      <w:pPr>
        <w:spacing w:before="0" w:after="160"/>
        <w:ind w:firstLine="709"/>
        <w:jc w:val="left"/>
      </w:pPr>
      <w:r>
        <w:t>GRIS — это красивая и эмоциональная игра-платформер, разработанная Nomada Studio. Она предлагает уникальный визуальный стиль, сочетающий рисунковый дизайн и динамические эффекты. Игра рассказывает историю девушки по имени Gris, пытающейся справиться с горем.</w:t>
      </w:r>
    </w:p>
    <w:p w14:paraId="5AA60E65" w14:textId="77777777" w:rsidR="002606DF" w:rsidRDefault="002606DF" w:rsidP="002606DF">
      <w:pPr>
        <w:spacing w:before="0" w:after="160"/>
        <w:ind w:firstLine="709"/>
        <w:jc w:val="left"/>
      </w:pPr>
      <w:r>
        <w:t>Главное преимущество GRIS - это ее эстетика. Игра полна красивых фонов, создающих атмосферу спокойствия и мечты. Визуальное решение отличается от типичных платформеров, делая игру привлекательной для тех, кто ищет что-то новое.</w:t>
      </w:r>
    </w:p>
    <w:p w14:paraId="2F832843" w14:textId="77777777" w:rsidR="002606DF" w:rsidRDefault="002606DF" w:rsidP="002606DF">
      <w:pPr>
        <w:spacing w:before="0" w:after="160"/>
        <w:ind w:firstLine="709"/>
        <w:jc w:val="left"/>
      </w:pPr>
      <w:r>
        <w:t>Игровой процесс достаточно прост, но требует внимания и точности. Главная героиня может прыгать и лететь, используя волосы как аэродинамический щит. Уровни дизайнерски продуманы, с множеством секретов.</w:t>
      </w:r>
    </w:p>
    <w:p w14:paraId="59DA8A61" w14:textId="0F8A4A56" w:rsidR="00873453" w:rsidRPr="00873453" w:rsidRDefault="002606DF" w:rsidP="002606DF">
      <w:pPr>
        <w:pStyle w:val="a0"/>
        <w:numPr>
          <w:ilvl w:val="0"/>
          <w:numId w:val="0"/>
        </w:numPr>
        <w:ind w:firstLine="709"/>
      </w:pPr>
      <w:r>
        <w:t>Музыкальное сопровождение также играет важную роль, усиливая эмоциональное воздействие на игрока. Однако игра имеет некоторые ограничения - нет сложного геймплея или глубокого сюжета, а также отсутствует многопользовательский режим.</w:t>
      </w:r>
    </w:p>
    <w:p w14:paraId="2A726F19" w14:textId="77777777" w:rsidR="002606DF" w:rsidRDefault="002606DF">
      <w:pPr>
        <w:spacing w:before="0" w:after="200" w:line="276" w:lineRule="auto"/>
        <w:ind w:firstLine="0"/>
        <w:contextualSpacing w:val="0"/>
        <w:jc w:val="left"/>
        <w:rPr>
          <w:rFonts w:eastAsiaTheme="majorEastAsia" w:cs="Times New Roman"/>
          <w:b/>
          <w:bCs/>
          <w:szCs w:val="36"/>
        </w:rPr>
      </w:pPr>
      <w:r>
        <w:br w:type="page"/>
      </w:r>
    </w:p>
    <w:p w14:paraId="28F91D00" w14:textId="64316662" w:rsidR="00090736" w:rsidRPr="00194306" w:rsidRDefault="00090736" w:rsidP="003A2A69">
      <w:pPr>
        <w:pStyle w:val="2"/>
        <w:rPr>
          <w:lang w:val="en-US"/>
        </w:rPr>
      </w:pPr>
      <w:bookmarkStart w:id="16" w:name="_Toc179814504"/>
      <w:r w:rsidRPr="00090736">
        <w:lastRenderedPageBreak/>
        <w:t>Аналог</w:t>
      </w:r>
      <w:r w:rsidRPr="00194306">
        <w:rPr>
          <w:lang w:val="en-US"/>
        </w:rPr>
        <w:t xml:space="preserve"> </w:t>
      </w:r>
      <w:r w:rsidR="003A2A69" w:rsidRPr="00194306">
        <w:rPr>
          <w:lang w:val="en-US"/>
        </w:rPr>
        <w:t>3</w:t>
      </w:r>
      <w:r w:rsidR="00194306" w:rsidRPr="00194306">
        <w:rPr>
          <w:lang w:val="en-US"/>
        </w:rPr>
        <w:t xml:space="preserve">. </w:t>
      </w:r>
      <w:r w:rsidR="00194306" w:rsidRPr="002C201A">
        <w:rPr>
          <w:lang w:val="en-US"/>
        </w:rPr>
        <w:t>Night in the Woods</w:t>
      </w:r>
      <w:bookmarkEnd w:id="16"/>
    </w:p>
    <w:p w14:paraId="481F60C2" w14:textId="77777777" w:rsidR="007A5E27" w:rsidRDefault="007A5E27" w:rsidP="007A5E27">
      <w:pPr>
        <w:ind w:firstLine="0"/>
        <w:jc w:val="center"/>
        <w:rPr>
          <w:rFonts w:cs="Times New Roman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25C879CA" wp14:editId="16F50397">
            <wp:extent cx="4381500" cy="2047875"/>
            <wp:effectExtent l="0" t="0" r="0" b="9525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04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CFCF4F" w14:textId="77777777" w:rsidR="007A5E27" w:rsidRPr="002C201A" w:rsidRDefault="007A5E27" w:rsidP="007A5E27">
      <w:pPr>
        <w:jc w:val="center"/>
        <w:rPr>
          <w:rFonts w:cs="Times New Roman"/>
          <w:color w:val="000000" w:themeColor="text1"/>
          <w:szCs w:val="24"/>
          <w:lang w:val="en-US"/>
        </w:rPr>
      </w:pPr>
      <w:r>
        <w:t>Рисунок</w:t>
      </w:r>
      <w:r w:rsidRPr="002C201A">
        <w:rPr>
          <w:lang w:val="en-US"/>
        </w:rPr>
        <w:t xml:space="preserve"> </w:t>
      </w:r>
      <w:r w:rsidRPr="00C1285D">
        <w:rPr>
          <w:lang w:val="en-US"/>
        </w:rPr>
        <w:t>4</w:t>
      </w:r>
      <w:r w:rsidRPr="002C201A">
        <w:rPr>
          <w:lang w:val="en-US"/>
        </w:rPr>
        <w:t xml:space="preserve"> – </w:t>
      </w:r>
      <w:r w:rsidRPr="002C201A">
        <w:t>Обложка</w:t>
      </w:r>
      <w:r w:rsidRPr="002C201A">
        <w:rPr>
          <w:lang w:val="en-US"/>
        </w:rPr>
        <w:t xml:space="preserve"> </w:t>
      </w:r>
      <w:r w:rsidRPr="002C201A">
        <w:t>игры</w:t>
      </w:r>
      <w:r w:rsidRPr="002C201A">
        <w:rPr>
          <w:lang w:val="en-US"/>
        </w:rPr>
        <w:t xml:space="preserve"> «Night in the Woods»</w:t>
      </w:r>
    </w:p>
    <w:p w14:paraId="1D510BED" w14:textId="77777777" w:rsidR="007A5E27" w:rsidRPr="002C201A" w:rsidRDefault="007A5E27" w:rsidP="007A5E27">
      <w:pPr>
        <w:rPr>
          <w:rFonts w:cs="Times New Roman"/>
          <w:color w:val="000000" w:themeColor="text1"/>
          <w:szCs w:val="24"/>
          <w:lang w:val="en-US"/>
        </w:rPr>
      </w:pPr>
    </w:p>
    <w:p w14:paraId="4943513F" w14:textId="77777777" w:rsidR="007A5E27" w:rsidRPr="000A4B06" w:rsidRDefault="007A5E27" w:rsidP="007A5E27">
      <w:pPr>
        <w:ind w:firstLine="709"/>
        <w:rPr>
          <w:rFonts w:cs="Times New Roman"/>
          <w:color w:val="000000" w:themeColor="text1"/>
          <w:szCs w:val="24"/>
        </w:rPr>
      </w:pPr>
      <w:r w:rsidRPr="000A4B06">
        <w:rPr>
          <w:rFonts w:cs="Times New Roman"/>
          <w:color w:val="000000" w:themeColor="text1"/>
          <w:szCs w:val="24"/>
        </w:rPr>
        <w:t>Игра предлагает глубокую и эмоциональную историю, затрагивающую темы депрессии, дружбы, любви и идентичности.</w:t>
      </w:r>
    </w:p>
    <w:p w14:paraId="3690C909" w14:textId="77777777" w:rsidR="007A5E27" w:rsidRPr="000A4B06" w:rsidRDefault="007A5E27" w:rsidP="007A5E27">
      <w:pPr>
        <w:ind w:firstLine="709"/>
        <w:rPr>
          <w:rFonts w:cs="Times New Roman"/>
          <w:color w:val="000000" w:themeColor="text1"/>
          <w:szCs w:val="24"/>
        </w:rPr>
      </w:pPr>
      <w:r w:rsidRPr="000A4B06">
        <w:rPr>
          <w:rFonts w:cs="Times New Roman"/>
          <w:color w:val="000000" w:themeColor="text1"/>
          <w:szCs w:val="24"/>
        </w:rPr>
        <w:t>Визуально выполнена в стиле комиксов, что подчеркивает текстуальную природу игры.</w:t>
      </w:r>
    </w:p>
    <w:p w14:paraId="6B7D2E5E" w14:textId="77777777" w:rsidR="007A5E27" w:rsidRPr="000A4B06" w:rsidRDefault="007A5E27" w:rsidP="007A5E27">
      <w:pPr>
        <w:ind w:firstLine="709"/>
        <w:rPr>
          <w:rFonts w:cs="Times New Roman"/>
          <w:color w:val="000000" w:themeColor="text1"/>
          <w:szCs w:val="24"/>
        </w:rPr>
      </w:pPr>
      <w:r w:rsidRPr="000A4B06">
        <w:rPr>
          <w:rFonts w:cs="Times New Roman"/>
          <w:color w:val="000000" w:themeColor="text1"/>
          <w:szCs w:val="24"/>
        </w:rPr>
        <w:t>Игровой процесс прост, но требует внимания и выбора правильных действий.</w:t>
      </w:r>
    </w:p>
    <w:p w14:paraId="3C68ACA8" w14:textId="77777777" w:rsidR="007A5E27" w:rsidRPr="000A4B06" w:rsidRDefault="007A5E27" w:rsidP="007A5E27">
      <w:pPr>
        <w:ind w:firstLine="709"/>
        <w:rPr>
          <w:rFonts w:cs="Times New Roman"/>
          <w:color w:val="000000" w:themeColor="text1"/>
          <w:szCs w:val="24"/>
        </w:rPr>
      </w:pPr>
      <w:r w:rsidRPr="000A4B06">
        <w:rPr>
          <w:rFonts w:cs="Times New Roman"/>
          <w:color w:val="000000" w:themeColor="text1"/>
          <w:szCs w:val="24"/>
        </w:rPr>
        <w:t>Сюжет развивается постепенно, раскрывая прошлое главной героини и текущие проблемы жителей города.</w:t>
      </w:r>
    </w:p>
    <w:p w14:paraId="16B48113" w14:textId="77777777" w:rsidR="007A5E27" w:rsidRDefault="007A5E27" w:rsidP="007A5E27">
      <w:pPr>
        <w:ind w:firstLine="709"/>
        <w:rPr>
          <w:rFonts w:cs="Times New Roman"/>
          <w:color w:val="000000" w:themeColor="text1"/>
          <w:szCs w:val="24"/>
        </w:rPr>
      </w:pPr>
      <w:r w:rsidRPr="000A4B06">
        <w:rPr>
          <w:rFonts w:cs="Times New Roman"/>
          <w:color w:val="000000" w:themeColor="text1"/>
          <w:szCs w:val="24"/>
        </w:rPr>
        <w:t>Игра содержит темы, которые могут быть трудными для некоторых игроков, особенно тех, кто сталкивался с депрессией или другими психологическими проблемами.</w:t>
      </w:r>
    </w:p>
    <w:p w14:paraId="092F632B" w14:textId="6B5C7B5B" w:rsidR="00E61B22" w:rsidRDefault="00E61B22" w:rsidP="00E61B22">
      <w:pPr>
        <w:pStyle w:val="1"/>
      </w:pPr>
      <w:bookmarkStart w:id="17" w:name="_Toc179814505"/>
      <w:r>
        <w:lastRenderedPageBreak/>
        <w:t>Требования к результатам разработки</w:t>
      </w:r>
      <w:bookmarkEnd w:id="17"/>
    </w:p>
    <w:p w14:paraId="43756BA9" w14:textId="0C5DF2CA" w:rsidR="001D3FB1" w:rsidRDefault="004F60F3" w:rsidP="001D3FB1">
      <w:pPr>
        <w:pStyle w:val="2"/>
      </w:pPr>
      <w:bookmarkStart w:id="18" w:name="_Toc179814506"/>
      <w:r>
        <w:t>Требования к функциональным характеристикам</w:t>
      </w:r>
      <w:bookmarkEnd w:id="18"/>
    </w:p>
    <w:p w14:paraId="07610553" w14:textId="77777777" w:rsidR="003B29FB" w:rsidRDefault="003B29FB" w:rsidP="003B29FB">
      <w:bookmarkStart w:id="19" w:name="_Toc179559367"/>
      <w:bookmarkStart w:id="20" w:name="_Toc147068483"/>
      <w:r w:rsidRPr="005D1C55">
        <w:t xml:space="preserve">При разработке </w:t>
      </w:r>
      <w:r>
        <w:t xml:space="preserve">игры </w:t>
      </w:r>
      <w:r w:rsidRPr="005D1C55">
        <w:t>необходимо учитывать следующие требования к функциональным характеристикам:</w:t>
      </w:r>
      <w:bookmarkEnd w:id="19"/>
    </w:p>
    <w:p w14:paraId="3015E7AB" w14:textId="77777777" w:rsidR="003B29FB" w:rsidRDefault="003B29FB" w:rsidP="000E79A1">
      <w:pPr>
        <w:pStyle w:val="a0"/>
        <w:numPr>
          <w:ilvl w:val="0"/>
          <w:numId w:val="8"/>
        </w:numPr>
      </w:pPr>
      <w:r>
        <w:t>Управление</w:t>
      </w:r>
    </w:p>
    <w:p w14:paraId="53654C88" w14:textId="5566827B" w:rsidR="003B29FB" w:rsidRDefault="003B29FB" w:rsidP="000E79A1">
      <w:pPr>
        <w:pStyle w:val="a0"/>
        <w:numPr>
          <w:ilvl w:val="0"/>
          <w:numId w:val="9"/>
        </w:numPr>
      </w:pPr>
      <w:r>
        <w:t xml:space="preserve">Игра должна </w:t>
      </w:r>
      <w:r w:rsidR="006A44AE">
        <w:t>обеспечить возможность изменения схемы управления, исходя из требований пользователя</w:t>
      </w:r>
      <w:r w:rsidR="005522D7">
        <w:t xml:space="preserve"> в меню настроек (В меню настроек будут подписанные функций (действия) и рядом с ними привязанная к ним кнопка</w:t>
      </w:r>
      <w:r w:rsidR="006A7502">
        <w:t>, которую можно будет перепривязать на другую</w:t>
      </w:r>
      <w:r w:rsidR="005522D7">
        <w:t>)</w:t>
      </w:r>
      <w:r w:rsidR="006A44AE">
        <w:t>.</w:t>
      </w:r>
    </w:p>
    <w:p w14:paraId="7035ED32" w14:textId="77777777" w:rsidR="003B29FB" w:rsidRDefault="003B29FB" w:rsidP="000E79A1">
      <w:pPr>
        <w:pStyle w:val="a0"/>
        <w:numPr>
          <w:ilvl w:val="0"/>
          <w:numId w:val="8"/>
        </w:numPr>
      </w:pPr>
      <w:r>
        <w:t xml:space="preserve">Повествование </w:t>
      </w:r>
    </w:p>
    <w:p w14:paraId="5FD997AA" w14:textId="599E16EE" w:rsidR="003B29FB" w:rsidRDefault="003B29FB" w:rsidP="000E79A1">
      <w:pPr>
        <w:pStyle w:val="a0"/>
        <w:numPr>
          <w:ilvl w:val="0"/>
          <w:numId w:val="10"/>
        </w:numPr>
      </w:pPr>
      <w:r>
        <w:t>Игра должна дать игроку интересное и понятное повествование</w:t>
      </w:r>
      <w:r w:rsidR="006A44AE">
        <w:t xml:space="preserve"> </w:t>
      </w:r>
      <w:r w:rsidR="006A44AE" w:rsidRPr="006A44AE">
        <w:t>через окружение</w:t>
      </w:r>
      <w:r w:rsidR="006A44AE">
        <w:t xml:space="preserve"> и метода «</w:t>
      </w:r>
      <w:r w:rsidR="006A44AE" w:rsidRPr="006A44AE">
        <w:t>Показывайте, а не рассказывайте</w:t>
      </w:r>
      <w:r w:rsidR="006A44AE">
        <w:t>», который используется, когда,</w:t>
      </w:r>
      <w:r w:rsidR="006A44AE" w:rsidRPr="006A44AE">
        <w:t xml:space="preserve"> </w:t>
      </w:r>
      <w:r w:rsidR="006A44AE">
        <w:t>в</w:t>
      </w:r>
      <w:r w:rsidR="006A44AE" w:rsidRPr="006A44AE">
        <w:t>озможности слов ограничены — игрок лучше понимает историю, когда видит события, а не читает про них. Для этого используются самые разные визуальные инструменты: изображения, фотографии, действия персонажей, левелдизайн, темп и так далее.</w:t>
      </w:r>
    </w:p>
    <w:p w14:paraId="399C4261" w14:textId="77777777" w:rsidR="003B29FB" w:rsidRDefault="003B29FB" w:rsidP="000E79A1">
      <w:pPr>
        <w:pStyle w:val="a0"/>
        <w:numPr>
          <w:ilvl w:val="0"/>
          <w:numId w:val="8"/>
        </w:numPr>
      </w:pPr>
      <w:r>
        <w:t>История</w:t>
      </w:r>
    </w:p>
    <w:p w14:paraId="722E9817" w14:textId="435F3CC0" w:rsidR="00DE6352" w:rsidRDefault="003B29FB" w:rsidP="000E79A1">
      <w:pPr>
        <w:pStyle w:val="a0"/>
        <w:numPr>
          <w:ilvl w:val="0"/>
          <w:numId w:val="11"/>
        </w:numPr>
      </w:pPr>
      <w:r>
        <w:t>Игра должна иметь интересный и продуманный сюжет с мелкими и запутанными деталями</w:t>
      </w:r>
      <w:r w:rsidR="00DE6352">
        <w:t>. Система сюжета состоит из 4-ех актов, а именно:</w:t>
      </w:r>
    </w:p>
    <w:p w14:paraId="792E6CBB" w14:textId="2B68E539" w:rsidR="00DE6352" w:rsidRDefault="00DE6352" w:rsidP="000E79A1">
      <w:pPr>
        <w:pStyle w:val="a0"/>
        <w:numPr>
          <w:ilvl w:val="0"/>
          <w:numId w:val="19"/>
        </w:numPr>
        <w:tabs>
          <w:tab w:val="clear" w:pos="1276"/>
          <w:tab w:val="left" w:pos="0"/>
        </w:tabs>
        <w:ind w:left="0" w:firstLine="1843"/>
      </w:pPr>
      <w:r>
        <w:t>Завязка</w:t>
      </w:r>
    </w:p>
    <w:p w14:paraId="050E4729" w14:textId="77777777" w:rsidR="00DE6352" w:rsidRDefault="00DE6352" w:rsidP="000E79A1">
      <w:pPr>
        <w:pStyle w:val="a0"/>
        <w:numPr>
          <w:ilvl w:val="3"/>
          <w:numId w:val="19"/>
        </w:numPr>
        <w:tabs>
          <w:tab w:val="clear" w:pos="1276"/>
          <w:tab w:val="left" w:pos="0"/>
        </w:tabs>
        <w:ind w:left="0" w:firstLine="1843"/>
      </w:pPr>
      <w:r>
        <w:t>Конфликт</w:t>
      </w:r>
    </w:p>
    <w:p w14:paraId="0FCCA1E0" w14:textId="77777777" w:rsidR="00DE6352" w:rsidRDefault="00DE6352" w:rsidP="000E79A1">
      <w:pPr>
        <w:pStyle w:val="a0"/>
        <w:numPr>
          <w:ilvl w:val="3"/>
          <w:numId w:val="19"/>
        </w:numPr>
        <w:tabs>
          <w:tab w:val="clear" w:pos="1276"/>
          <w:tab w:val="left" w:pos="0"/>
        </w:tabs>
        <w:ind w:left="0" w:firstLine="1843"/>
      </w:pPr>
      <w:r>
        <w:t>Развитие конфликта или появление нового</w:t>
      </w:r>
    </w:p>
    <w:p w14:paraId="3AAB531D" w14:textId="0A51DEEF" w:rsidR="003B29FB" w:rsidRDefault="00DE6352" w:rsidP="000E79A1">
      <w:pPr>
        <w:pStyle w:val="a0"/>
        <w:numPr>
          <w:ilvl w:val="3"/>
          <w:numId w:val="19"/>
        </w:numPr>
        <w:tabs>
          <w:tab w:val="clear" w:pos="1276"/>
          <w:tab w:val="left" w:pos="0"/>
        </w:tabs>
        <w:ind w:left="0" w:firstLine="1843"/>
      </w:pPr>
      <w:r>
        <w:t>Развязка</w:t>
      </w:r>
    </w:p>
    <w:p w14:paraId="01E23F95" w14:textId="1392EA85" w:rsidR="00C03F96" w:rsidRDefault="00C03F96" w:rsidP="000E79A1">
      <w:pPr>
        <w:pStyle w:val="a0"/>
        <w:numPr>
          <w:ilvl w:val="0"/>
          <w:numId w:val="20"/>
        </w:numPr>
        <w:tabs>
          <w:tab w:val="clear" w:pos="1276"/>
          <w:tab w:val="left" w:pos="0"/>
        </w:tabs>
        <w:ind w:left="1843" w:hanging="284"/>
      </w:pPr>
      <w:r>
        <w:t>Перед написанием сценария, следует продумать функциональную часть игры, что обеспечит качество написанного сценария, а также начинать с конца и начала истории, а только после, заполнять середину сценария, потому что к</w:t>
      </w:r>
      <w:r w:rsidRPr="00C03F96">
        <w:t xml:space="preserve">аждый сценарий должен нести в себе </w:t>
      </w:r>
      <w:r w:rsidRPr="00C03F96">
        <w:t>какую-либо</w:t>
      </w:r>
      <w:r w:rsidRPr="00C03F96">
        <w:t xml:space="preserve"> мысль, а апогеем этой мысли является именно начальный и конечный акты (завязка и развязка).</w:t>
      </w:r>
    </w:p>
    <w:p w14:paraId="1FD7BA29" w14:textId="7C0C98E1" w:rsidR="00C03F96" w:rsidRPr="005D1C55" w:rsidRDefault="00C03F96" w:rsidP="00C03F96">
      <w:pPr>
        <w:tabs>
          <w:tab w:val="left" w:pos="0"/>
        </w:tabs>
        <w:ind w:firstLine="0"/>
      </w:pPr>
    </w:p>
    <w:p w14:paraId="3C013226" w14:textId="77777777" w:rsidR="00C03F96" w:rsidRDefault="00C03F96">
      <w:pPr>
        <w:spacing w:before="0" w:after="200" w:line="276" w:lineRule="auto"/>
        <w:ind w:firstLine="0"/>
        <w:contextualSpacing w:val="0"/>
        <w:jc w:val="left"/>
        <w:rPr>
          <w:rFonts w:eastAsiaTheme="majorEastAsia" w:cs="Times New Roman"/>
          <w:b/>
          <w:bCs/>
          <w:szCs w:val="36"/>
        </w:rPr>
      </w:pPr>
      <w:bookmarkStart w:id="21" w:name="_Toc179814507"/>
      <w:r>
        <w:br w:type="page"/>
      </w:r>
    </w:p>
    <w:p w14:paraId="7CDB06D8" w14:textId="063BB7A7" w:rsidR="00BF444A" w:rsidRDefault="00BF444A" w:rsidP="00802D2E">
      <w:pPr>
        <w:pStyle w:val="2"/>
      </w:pPr>
      <w:r>
        <w:lastRenderedPageBreak/>
        <w:t>Требования к пользовательскому интерфейсу</w:t>
      </w:r>
      <w:bookmarkEnd w:id="20"/>
      <w:bookmarkEnd w:id="21"/>
    </w:p>
    <w:p w14:paraId="576A7181" w14:textId="77777777" w:rsidR="003B29FB" w:rsidRDefault="003B29FB" w:rsidP="003B29FB">
      <w:r>
        <w:t>Разрабатываемая игра, должна отвечать следующим критериям касаемо пользовательского интерфейса:</w:t>
      </w:r>
    </w:p>
    <w:p w14:paraId="299149DE" w14:textId="77777777" w:rsidR="003B29FB" w:rsidRDefault="003B29FB" w:rsidP="000E79A1">
      <w:pPr>
        <w:pStyle w:val="a0"/>
        <w:numPr>
          <w:ilvl w:val="0"/>
          <w:numId w:val="12"/>
        </w:numPr>
      </w:pPr>
      <w:r>
        <w:tab/>
        <w:t>Интерактивность и удобство использования</w:t>
      </w:r>
    </w:p>
    <w:p w14:paraId="45CB819F" w14:textId="6485C156" w:rsidR="003B29FB" w:rsidRDefault="003B29FB" w:rsidP="000E79A1">
      <w:pPr>
        <w:pStyle w:val="a0"/>
        <w:numPr>
          <w:ilvl w:val="0"/>
          <w:numId w:val="13"/>
        </w:numPr>
      </w:pPr>
      <w:r>
        <w:t>Легкость навигации по различным разделам игры</w:t>
      </w:r>
      <w:r w:rsidR="006F1C6B" w:rsidRPr="006F1C6B">
        <w:t>,</w:t>
      </w:r>
    </w:p>
    <w:p w14:paraId="2B387E8A" w14:textId="57430EF0" w:rsidR="003B29FB" w:rsidRDefault="003B29FB" w:rsidP="000E79A1">
      <w:pPr>
        <w:pStyle w:val="a0"/>
        <w:numPr>
          <w:ilvl w:val="0"/>
          <w:numId w:val="13"/>
        </w:numPr>
      </w:pPr>
      <w:r>
        <w:t>Четкие и понятные кнопки управления</w:t>
      </w:r>
      <w:r w:rsidR="00465219">
        <w:t xml:space="preserve"> (Раскладка управления внутри игры, должна соответствовать общепринятым стандартам, а именно, управление – </w:t>
      </w:r>
      <w:r w:rsidR="00465219">
        <w:rPr>
          <w:lang w:val="en-US"/>
        </w:rPr>
        <w:t>WASD</w:t>
      </w:r>
      <w:r w:rsidR="00465219">
        <w:t xml:space="preserve">, взаимодействие с предметами – </w:t>
      </w:r>
      <w:r w:rsidR="00465219">
        <w:rPr>
          <w:lang w:val="en-US"/>
        </w:rPr>
        <w:t>E</w:t>
      </w:r>
      <w:r w:rsidR="00465219" w:rsidRPr="00465219">
        <w:t xml:space="preserve">, </w:t>
      </w:r>
      <w:r w:rsidR="00465219">
        <w:t xml:space="preserve">меню паузы – </w:t>
      </w:r>
      <w:r w:rsidR="00465219">
        <w:rPr>
          <w:lang w:val="en-US"/>
        </w:rPr>
        <w:t>ESC</w:t>
      </w:r>
      <w:r w:rsidR="00465219">
        <w:t>)</w:t>
      </w:r>
      <w:r w:rsidR="006F1C6B" w:rsidRPr="006F1C6B">
        <w:t>.</w:t>
      </w:r>
    </w:p>
    <w:p w14:paraId="315B3C71" w14:textId="77777777" w:rsidR="003B29FB" w:rsidRDefault="003B29FB" w:rsidP="000E79A1">
      <w:pPr>
        <w:pStyle w:val="a0"/>
        <w:numPr>
          <w:ilvl w:val="0"/>
          <w:numId w:val="12"/>
        </w:numPr>
      </w:pPr>
      <w:r>
        <w:t>Анимация и анимированные эффекты</w:t>
      </w:r>
    </w:p>
    <w:p w14:paraId="142A7965" w14:textId="376FD691" w:rsidR="003B29FB" w:rsidRDefault="003B29FB" w:rsidP="000E79A1">
      <w:pPr>
        <w:pStyle w:val="a0"/>
        <w:numPr>
          <w:ilvl w:val="0"/>
          <w:numId w:val="14"/>
        </w:numPr>
      </w:pPr>
      <w:r>
        <w:t xml:space="preserve">Гибкая система </w:t>
      </w:r>
      <w:r w:rsidR="00E6674D">
        <w:t>анимаци</w:t>
      </w:r>
      <w:r w:rsidR="002A2BD7">
        <w:t>й</w:t>
      </w:r>
      <w:r>
        <w:t xml:space="preserve"> для элементов ПИ</w:t>
      </w:r>
      <w:r w:rsidR="00622331">
        <w:t xml:space="preserve"> (Анимации </w:t>
      </w:r>
      <w:r w:rsidR="0018265E">
        <w:t>кнопок (</w:t>
      </w:r>
      <w:r w:rsidR="00622331">
        <w:t xml:space="preserve">Выделение, </w:t>
      </w:r>
      <w:r w:rsidR="0018265E">
        <w:t>вылет</w:t>
      </w:r>
      <w:r w:rsidR="00622331">
        <w:t xml:space="preserve"> кнопок))</w:t>
      </w:r>
      <w:r w:rsidR="006F1C6B" w:rsidRPr="006F1C6B">
        <w:t>,</w:t>
      </w:r>
    </w:p>
    <w:p w14:paraId="58874879" w14:textId="0B99B4A9" w:rsidR="0018265E" w:rsidRDefault="0018265E" w:rsidP="0018265E">
      <w:pPr>
        <w:pStyle w:val="a0"/>
        <w:numPr>
          <w:ilvl w:val="0"/>
          <w:numId w:val="0"/>
        </w:numPr>
        <w:jc w:val="center"/>
      </w:pPr>
      <w:r w:rsidRPr="0018265E">
        <w:drawing>
          <wp:inline distT="0" distB="0" distL="0" distR="0" wp14:anchorId="5DF2D807" wp14:editId="411B0E78">
            <wp:extent cx="4329889" cy="2438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5887" cy="244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68D9" w14:textId="1701808A" w:rsidR="0018265E" w:rsidRDefault="0018265E" w:rsidP="0018265E">
      <w:pPr>
        <w:pStyle w:val="a0"/>
        <w:numPr>
          <w:ilvl w:val="0"/>
          <w:numId w:val="0"/>
        </w:numPr>
        <w:jc w:val="center"/>
      </w:pPr>
      <w:r>
        <w:t>Рисунок 5 – Пример анимации для кнопки «Новая игра»</w:t>
      </w:r>
    </w:p>
    <w:p w14:paraId="3C7FCFF7" w14:textId="2FACFA09" w:rsidR="003B29FB" w:rsidRDefault="003B29FB" w:rsidP="000E79A1">
      <w:pPr>
        <w:pStyle w:val="a0"/>
        <w:numPr>
          <w:ilvl w:val="0"/>
          <w:numId w:val="14"/>
        </w:numPr>
      </w:pPr>
      <w:r>
        <w:t xml:space="preserve">Анимированные переходы между </w:t>
      </w:r>
      <w:r w:rsidR="006F1C6B">
        <w:t>уровнями (Игра должна содержать в себе загрузочные экраны между прогрузкой уровня)</w:t>
      </w:r>
      <w:r w:rsidR="006F1C6B" w:rsidRPr="006F1C6B">
        <w:t>,</w:t>
      </w:r>
    </w:p>
    <w:p w14:paraId="1A010530" w14:textId="63B5641A" w:rsidR="0018265E" w:rsidRDefault="0018265E" w:rsidP="0018265E">
      <w:pPr>
        <w:ind w:firstLine="0"/>
        <w:jc w:val="center"/>
      </w:pPr>
      <w:r w:rsidRPr="0018265E">
        <w:drawing>
          <wp:inline distT="0" distB="0" distL="0" distR="0" wp14:anchorId="17F98DE7" wp14:editId="058BEAA5">
            <wp:extent cx="4114800" cy="231364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841" cy="231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2112" w14:textId="3268834A" w:rsidR="0018265E" w:rsidRDefault="0018265E" w:rsidP="0018265E">
      <w:pPr>
        <w:ind w:firstLine="0"/>
        <w:jc w:val="center"/>
      </w:pPr>
      <w:r>
        <w:t>Рисунок 6 – Пример загрузочного экрана между уровнями</w:t>
      </w:r>
    </w:p>
    <w:p w14:paraId="0E59FA05" w14:textId="55952706" w:rsidR="003B29FB" w:rsidRDefault="003B29FB" w:rsidP="000E79A1">
      <w:pPr>
        <w:pStyle w:val="a0"/>
        <w:numPr>
          <w:ilvl w:val="0"/>
          <w:numId w:val="14"/>
        </w:numPr>
      </w:pPr>
      <w:r>
        <w:lastRenderedPageBreak/>
        <w:t>Динамические анимации, реагирующие на действия пользователя</w:t>
      </w:r>
      <w:r w:rsidR="006F1C6B">
        <w:t xml:space="preserve"> (Открытие дверей, </w:t>
      </w:r>
      <w:r w:rsidR="006F1C6B">
        <w:rPr>
          <w:lang w:val="en-US"/>
        </w:rPr>
        <w:t>Cut</w:t>
      </w:r>
      <w:r w:rsidR="006F1C6B">
        <w:t>-сцены при начале уровней или же при определенном игровом прогрессе)</w:t>
      </w:r>
      <w:r w:rsidR="00622331">
        <w:t>.</w:t>
      </w:r>
    </w:p>
    <w:p w14:paraId="2CD949A4" w14:textId="77777777" w:rsidR="003B29FB" w:rsidRDefault="003B29FB" w:rsidP="000E79A1">
      <w:pPr>
        <w:pStyle w:val="a0"/>
        <w:numPr>
          <w:ilvl w:val="0"/>
          <w:numId w:val="12"/>
        </w:numPr>
      </w:pPr>
      <w:r>
        <w:t>Безопасность и защита данных</w:t>
      </w:r>
    </w:p>
    <w:p w14:paraId="26EAD86B" w14:textId="50D861DA" w:rsidR="003B29FB" w:rsidRDefault="003B29FB" w:rsidP="000E79A1">
      <w:pPr>
        <w:pStyle w:val="a0"/>
        <w:numPr>
          <w:ilvl w:val="0"/>
          <w:numId w:val="15"/>
        </w:numPr>
      </w:pPr>
      <w:r>
        <w:t>Защита конфиденциальной информации пользователя</w:t>
      </w:r>
      <w:r w:rsidR="00F304FB">
        <w:t xml:space="preserve"> (Все данные о пользователе и о его сети, а также персональном компьютере не будут храниться нигде, кроме его</w:t>
      </w:r>
      <w:r w:rsidR="00DF6912">
        <w:t xml:space="preserve"> устройства</w:t>
      </w:r>
      <w:r w:rsidR="00F304FB">
        <w:t xml:space="preserve">, за их сохранность </w:t>
      </w:r>
      <w:r w:rsidR="00553EDB">
        <w:t xml:space="preserve">ответственен </w:t>
      </w:r>
      <w:r w:rsidR="00DF6912">
        <w:t xml:space="preserve">непосредственно </w:t>
      </w:r>
      <w:r w:rsidR="00F304FB">
        <w:t>сам пользователь)</w:t>
      </w:r>
      <w:r w:rsidR="00562CE9" w:rsidRPr="00F304FB">
        <w:t>,</w:t>
      </w:r>
    </w:p>
    <w:p w14:paraId="1A7D516C" w14:textId="42ED6972" w:rsidR="003B29FB" w:rsidRDefault="003B29FB" w:rsidP="000E79A1">
      <w:pPr>
        <w:pStyle w:val="a0"/>
        <w:numPr>
          <w:ilvl w:val="0"/>
          <w:numId w:val="15"/>
        </w:numPr>
      </w:pPr>
      <w:r>
        <w:t>Безопасное хранение данных игроков</w:t>
      </w:r>
      <w:r w:rsidR="00562CE9">
        <w:rPr>
          <w:lang w:val="en-US"/>
        </w:rPr>
        <w:t>,</w:t>
      </w:r>
    </w:p>
    <w:p w14:paraId="54A959D3" w14:textId="2C7121A1" w:rsidR="003B29FB" w:rsidRPr="00B1355E" w:rsidRDefault="003B29FB" w:rsidP="000E79A1">
      <w:pPr>
        <w:pStyle w:val="a0"/>
        <w:numPr>
          <w:ilvl w:val="0"/>
          <w:numId w:val="15"/>
        </w:numPr>
      </w:pPr>
      <w:r>
        <w:t>Возможность восстановления утерянных данных</w:t>
      </w:r>
      <w:r w:rsidR="00562CE9">
        <w:t xml:space="preserve"> (Файлы игры будут содержать в себе сохранения, которые хранятся в папке </w:t>
      </w:r>
      <w:r w:rsidR="00562CE9">
        <w:rPr>
          <w:lang w:val="en-US"/>
        </w:rPr>
        <w:t>AppData</w:t>
      </w:r>
      <w:r w:rsidR="00562CE9">
        <w:t xml:space="preserve"> и при желании можно будет загрузить туда нужное пользователю сохранение).</w:t>
      </w:r>
    </w:p>
    <w:p w14:paraId="7F5BDCB2" w14:textId="4F248D39" w:rsidR="00D708AB" w:rsidRPr="00BF444A" w:rsidRDefault="00D708AB" w:rsidP="003B29FB">
      <w:pPr>
        <w:ind w:left="851" w:firstLine="0"/>
      </w:pPr>
    </w:p>
    <w:p w14:paraId="36C5FEE0" w14:textId="77777777" w:rsidR="00900E44" w:rsidRDefault="00900E44" w:rsidP="00900E44">
      <w:pPr>
        <w:pStyle w:val="2"/>
      </w:pPr>
      <w:bookmarkStart w:id="22" w:name="_Toc147068484"/>
      <w:bookmarkStart w:id="23" w:name="_Toc179814508"/>
      <w:bookmarkEnd w:id="2"/>
      <w:bookmarkEnd w:id="3"/>
      <w:r>
        <w:t>Требования к видам обеспечения</w:t>
      </w:r>
      <w:bookmarkEnd w:id="22"/>
      <w:bookmarkEnd w:id="23"/>
    </w:p>
    <w:p w14:paraId="64CFA706" w14:textId="77777777" w:rsidR="00900E44" w:rsidRDefault="00900E44" w:rsidP="00900E44">
      <w:pPr>
        <w:pStyle w:val="3"/>
      </w:pPr>
      <w:bookmarkStart w:id="24" w:name="_Toc147068485"/>
      <w:bookmarkStart w:id="25" w:name="_Toc179814509"/>
      <w:r>
        <w:t>Требование к математическому обеспечению</w:t>
      </w:r>
      <w:bookmarkEnd w:id="24"/>
      <w:bookmarkEnd w:id="25"/>
    </w:p>
    <w:p w14:paraId="6B358EFB" w14:textId="48879AC1" w:rsidR="00164579" w:rsidRPr="00164579" w:rsidRDefault="007F08F0" w:rsidP="00164579">
      <w:r w:rsidRPr="007F08F0">
        <w:t>Требований к математическому обеспечению нет</w:t>
      </w:r>
      <w:r w:rsidR="00605D23">
        <w:t>.</w:t>
      </w:r>
    </w:p>
    <w:p w14:paraId="085D0AEE" w14:textId="77777777" w:rsidR="00900E44" w:rsidRDefault="00900E44" w:rsidP="00900E44">
      <w:pPr>
        <w:pStyle w:val="3"/>
      </w:pPr>
      <w:bookmarkStart w:id="26" w:name="_Toc147068486"/>
      <w:bookmarkStart w:id="27" w:name="_Toc179814510"/>
      <w:r>
        <w:t>Требование к информационному обеспечению</w:t>
      </w:r>
      <w:bookmarkEnd w:id="26"/>
      <w:bookmarkEnd w:id="27"/>
    </w:p>
    <w:p w14:paraId="74790E18" w14:textId="61D2E5D1" w:rsidR="00900E44" w:rsidRDefault="00900E44" w:rsidP="00900E44">
      <w:pPr>
        <w:pStyle w:val="4"/>
      </w:pPr>
      <w:r>
        <w:t>Требования к форматам хранения</w:t>
      </w:r>
      <w:r w:rsidR="00B63564">
        <w:t xml:space="preserve"> данных</w:t>
      </w:r>
    </w:p>
    <w:p w14:paraId="2B0F9F82" w14:textId="54F758FE" w:rsidR="00C532A1" w:rsidRPr="00C532A1" w:rsidRDefault="007F08F0" w:rsidP="00900E44">
      <w:r w:rsidRPr="007F08F0">
        <w:t>Формат хранения данных представляет из себя глобальную переменную созданную и работающую внутри игрового движка, она хранит в себе все данные о прогрессе, действиях пользователя, поэтому резонных оснований в создании БД и использовании СУБД не имеется.</w:t>
      </w:r>
    </w:p>
    <w:p w14:paraId="253A80DB" w14:textId="77777777" w:rsidR="00881EE0" w:rsidRDefault="00881EE0">
      <w:pPr>
        <w:spacing w:before="0" w:after="200" w:line="276" w:lineRule="auto"/>
        <w:ind w:firstLine="0"/>
        <w:contextualSpacing w:val="0"/>
        <w:jc w:val="left"/>
        <w:rPr>
          <w:rFonts w:eastAsiaTheme="majorEastAsia" w:cs="Times New Roman"/>
          <w:b/>
          <w:bCs/>
          <w:iCs/>
        </w:rPr>
      </w:pPr>
      <w:r>
        <w:br w:type="page"/>
      </w:r>
    </w:p>
    <w:p w14:paraId="2BD5DDB9" w14:textId="06B33D12" w:rsidR="00900E44" w:rsidRDefault="00900E44" w:rsidP="00900E44">
      <w:pPr>
        <w:pStyle w:val="4"/>
      </w:pPr>
      <w:r>
        <w:lastRenderedPageBreak/>
        <w:t>Требования к техническому обеспечению</w:t>
      </w:r>
    </w:p>
    <w:p w14:paraId="6786B1C1" w14:textId="77777777" w:rsidR="00E75352" w:rsidRDefault="00E75352" w:rsidP="00E75352">
      <w:r w:rsidRPr="00CC6D7A">
        <w:t>В состав технических средств должен входить персональный компьютер</w:t>
      </w:r>
      <w:r>
        <w:t xml:space="preserve">, ноутбук или же любые средства способные взаимодействовать с операционной системой </w:t>
      </w:r>
      <w:r>
        <w:rPr>
          <w:lang w:val="en-US"/>
        </w:rPr>
        <w:t>Windows</w:t>
      </w:r>
      <w:r>
        <w:t>, а также соответствующих предполагаемым минимальным системным требованиям (см. таб. 1).</w:t>
      </w:r>
    </w:p>
    <w:p w14:paraId="2F1C3C44" w14:textId="507B7ED1" w:rsidR="00900E44" w:rsidRDefault="00900E44" w:rsidP="00900E44">
      <w:pPr>
        <w:spacing w:before="0" w:after="160" w:line="259" w:lineRule="auto"/>
        <w:contextualSpacing w:val="0"/>
        <w:rPr>
          <w:rFonts w:eastAsia="Calibri" w:cs="Times New Roman"/>
          <w:szCs w:val="24"/>
          <w:lang w:eastAsia="en-US"/>
        </w:rPr>
      </w:pPr>
      <w:r w:rsidRPr="00FB25A6">
        <w:rPr>
          <w:rFonts w:eastAsia="Calibri" w:cs="Times New Roman"/>
          <w:szCs w:val="24"/>
          <w:lang w:eastAsia="en-US"/>
        </w:rPr>
        <w:t xml:space="preserve">Таблица </w:t>
      </w:r>
      <w:r w:rsidR="00064139">
        <w:rPr>
          <w:rFonts w:eastAsia="Calibri" w:cs="Times New Roman"/>
          <w:szCs w:val="24"/>
          <w:lang w:eastAsia="en-US"/>
        </w:rPr>
        <w:t>1</w:t>
      </w:r>
      <w:r w:rsidRPr="00FB25A6">
        <w:rPr>
          <w:rFonts w:eastAsia="Calibri" w:cs="Times New Roman"/>
          <w:szCs w:val="24"/>
          <w:lang w:eastAsia="en-US"/>
        </w:rPr>
        <w:t xml:space="preserve"> – </w:t>
      </w:r>
      <w:r>
        <w:rPr>
          <w:rFonts w:eastAsia="Calibri" w:cs="Times New Roman"/>
          <w:szCs w:val="24"/>
          <w:lang w:eastAsia="en-US"/>
        </w:rPr>
        <w:t>Минимальные системные требования</w:t>
      </w:r>
    </w:p>
    <w:tbl>
      <w:tblPr>
        <w:tblStyle w:val="ac"/>
        <w:tblW w:w="0" w:type="auto"/>
        <w:tblInd w:w="846" w:type="dxa"/>
        <w:tblLook w:val="04A0" w:firstRow="1" w:lastRow="0" w:firstColumn="1" w:lastColumn="0" w:noHBand="0" w:noVBand="1"/>
      </w:tblPr>
      <w:tblGrid>
        <w:gridCol w:w="2835"/>
        <w:gridCol w:w="5812"/>
      </w:tblGrid>
      <w:tr w:rsidR="00900E44" w14:paraId="59D12977" w14:textId="77777777" w:rsidTr="006144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35" w:type="dxa"/>
          </w:tcPr>
          <w:p w14:paraId="6940DBB6" w14:textId="77777777" w:rsidR="00900E44" w:rsidRPr="00CC6D7A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Операционная система</w:t>
            </w:r>
          </w:p>
        </w:tc>
        <w:tc>
          <w:tcPr>
            <w:tcW w:w="5812" w:type="dxa"/>
          </w:tcPr>
          <w:p w14:paraId="7839BB3E" w14:textId="6DD00D78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val="en-US" w:eastAsia="en-US"/>
              </w:rPr>
              <w:t>Windows 10</w:t>
            </w:r>
            <w:r>
              <w:rPr>
                <w:rFonts w:eastAsia="Calibri" w:cs="Times New Roman"/>
                <w:szCs w:val="24"/>
                <w:lang w:eastAsia="en-US"/>
              </w:rPr>
              <w:t>/11</w:t>
            </w:r>
            <w:r w:rsidR="00E12209">
              <w:rPr>
                <w:rFonts w:eastAsia="Calibri" w:cs="Times New Roman"/>
                <w:szCs w:val="24"/>
                <w:lang w:eastAsia="en-US"/>
              </w:rPr>
              <w:t xml:space="preserve"> (64-ех разрядная)</w:t>
            </w:r>
          </w:p>
        </w:tc>
      </w:tr>
      <w:tr w:rsidR="00900E44" w:rsidRPr="00F87D66" w14:paraId="69878403" w14:textId="77777777" w:rsidTr="006144D4">
        <w:tc>
          <w:tcPr>
            <w:tcW w:w="2835" w:type="dxa"/>
          </w:tcPr>
          <w:p w14:paraId="4830A275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Процессор</w:t>
            </w:r>
          </w:p>
        </w:tc>
        <w:tc>
          <w:tcPr>
            <w:tcW w:w="5812" w:type="dxa"/>
          </w:tcPr>
          <w:p w14:paraId="0CD52F62" w14:textId="20CE945E" w:rsidR="00900E44" w:rsidRPr="00DD2F74" w:rsidRDefault="00065BED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Процессор 6 яде</w:t>
            </w:r>
            <w:r w:rsidR="00AA66B3">
              <w:rPr>
                <w:rFonts w:eastAsia="Calibri" w:cs="Times New Roman"/>
                <w:szCs w:val="24"/>
                <w:lang w:eastAsia="en-US"/>
              </w:rPr>
              <w:t>р</w:t>
            </w:r>
            <w:r>
              <w:rPr>
                <w:rFonts w:eastAsia="Calibri" w:cs="Times New Roman"/>
                <w:szCs w:val="24"/>
                <w:lang w:eastAsia="en-US"/>
              </w:rPr>
              <w:t>, от 3.4 ГГц</w:t>
            </w:r>
          </w:p>
        </w:tc>
      </w:tr>
      <w:tr w:rsidR="00900E44" w:rsidRPr="00F87D66" w14:paraId="62006FB4" w14:textId="77777777" w:rsidTr="006144D4">
        <w:tc>
          <w:tcPr>
            <w:tcW w:w="2835" w:type="dxa"/>
          </w:tcPr>
          <w:p w14:paraId="0EE056E3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Оперативная память</w:t>
            </w:r>
          </w:p>
        </w:tc>
        <w:tc>
          <w:tcPr>
            <w:tcW w:w="5812" w:type="dxa"/>
          </w:tcPr>
          <w:p w14:paraId="4F71F63D" w14:textId="18EC58EB" w:rsidR="00900E44" w:rsidRPr="00E75352" w:rsidRDefault="00064CFA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val="en-US"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1</w:t>
            </w:r>
            <w:r w:rsidR="005300B2">
              <w:rPr>
                <w:rFonts w:eastAsia="Calibri" w:cs="Times New Roman"/>
                <w:szCs w:val="24"/>
                <w:lang w:eastAsia="en-US"/>
              </w:rPr>
              <w:t>6</w:t>
            </w:r>
            <w:r w:rsidR="00E75352">
              <w:rPr>
                <w:rFonts w:eastAsia="Calibri" w:cs="Times New Roman"/>
                <w:szCs w:val="24"/>
                <w:lang w:eastAsia="en-US"/>
              </w:rPr>
              <w:t xml:space="preserve"> ГБ Оперативной памяти </w:t>
            </w:r>
            <w:r w:rsidR="00E75352">
              <w:rPr>
                <w:rFonts w:eastAsia="Calibri" w:cs="Times New Roman"/>
                <w:szCs w:val="24"/>
                <w:lang w:val="en-US" w:eastAsia="en-US"/>
              </w:rPr>
              <w:t>DDR4</w:t>
            </w:r>
          </w:p>
        </w:tc>
      </w:tr>
      <w:tr w:rsidR="00900E44" w:rsidRPr="00F87D66" w14:paraId="3F756CEE" w14:textId="77777777" w:rsidTr="006144D4">
        <w:tc>
          <w:tcPr>
            <w:tcW w:w="2835" w:type="dxa"/>
          </w:tcPr>
          <w:p w14:paraId="45CA3BA9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val="en-US" w:eastAsia="en-US"/>
              </w:rPr>
            </w:pPr>
            <w:r>
              <w:rPr>
                <w:rFonts w:eastAsia="Calibri" w:cs="Times New Roman"/>
                <w:szCs w:val="24"/>
                <w:lang w:val="en-US" w:eastAsia="en-US"/>
              </w:rPr>
              <w:t>HDD\SSD</w:t>
            </w:r>
          </w:p>
        </w:tc>
        <w:tc>
          <w:tcPr>
            <w:tcW w:w="5812" w:type="dxa"/>
          </w:tcPr>
          <w:p w14:paraId="7A5F921D" w14:textId="7C830677" w:rsidR="00900E44" w:rsidRPr="00025080" w:rsidRDefault="00025080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20</w:t>
            </w:r>
            <w:r w:rsidR="00E75352">
              <w:rPr>
                <w:rFonts w:eastAsia="Calibri" w:cs="Times New Roman"/>
                <w:szCs w:val="24"/>
                <w:lang w:val="en-US" w:eastAsia="en-US"/>
              </w:rPr>
              <w:t xml:space="preserve"> </w:t>
            </w:r>
            <w:r>
              <w:rPr>
                <w:rFonts w:eastAsia="Calibri" w:cs="Times New Roman"/>
                <w:szCs w:val="24"/>
                <w:lang w:eastAsia="en-US"/>
              </w:rPr>
              <w:t>ГБ</w:t>
            </w:r>
          </w:p>
        </w:tc>
      </w:tr>
      <w:tr w:rsidR="00900E44" w:rsidRPr="00065BED" w14:paraId="3533D6C2" w14:textId="77777777" w:rsidTr="006144D4">
        <w:tc>
          <w:tcPr>
            <w:tcW w:w="2835" w:type="dxa"/>
          </w:tcPr>
          <w:p w14:paraId="16E0ACD2" w14:textId="46994BF8" w:rsidR="00900E44" w:rsidRPr="00F87D66" w:rsidRDefault="00E75352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Видеокарта</w:t>
            </w:r>
          </w:p>
        </w:tc>
        <w:tc>
          <w:tcPr>
            <w:tcW w:w="5812" w:type="dxa"/>
          </w:tcPr>
          <w:p w14:paraId="4452BD45" w14:textId="0A1F6545" w:rsidR="00900E44" w:rsidRPr="00065BED" w:rsidRDefault="00065BED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val="en-US" w:eastAsia="en-US"/>
              </w:rPr>
            </w:pPr>
            <w:r>
              <w:rPr>
                <w:rFonts w:eastAsia="Calibri" w:cs="Times New Roman"/>
                <w:szCs w:val="24"/>
                <w:lang w:val="en-US" w:eastAsia="en-US"/>
              </w:rPr>
              <w:t xml:space="preserve">NVIDIA GTX 1080 </w:t>
            </w:r>
            <w:r>
              <w:rPr>
                <w:rFonts w:eastAsia="Calibri" w:cs="Times New Roman"/>
                <w:szCs w:val="24"/>
                <w:lang w:eastAsia="en-US"/>
              </w:rPr>
              <w:t>или</w:t>
            </w:r>
            <w:r w:rsidRPr="00065BED">
              <w:rPr>
                <w:rFonts w:eastAsia="Calibri" w:cs="Times New Roman"/>
                <w:szCs w:val="24"/>
                <w:lang w:val="en-US" w:eastAsia="en-US"/>
              </w:rPr>
              <w:t xml:space="preserve"> </w:t>
            </w:r>
            <w:r>
              <w:rPr>
                <w:rFonts w:eastAsia="Calibri" w:cs="Times New Roman"/>
                <w:szCs w:val="24"/>
                <w:lang w:val="en-US" w:eastAsia="en-US"/>
              </w:rPr>
              <w:t>Radeon RX Vega 64</w:t>
            </w:r>
          </w:p>
        </w:tc>
      </w:tr>
    </w:tbl>
    <w:p w14:paraId="20C2B063" w14:textId="77777777" w:rsidR="00900E44" w:rsidRPr="00065BED" w:rsidRDefault="00900E44" w:rsidP="00900E44">
      <w:pPr>
        <w:spacing w:before="0" w:after="160" w:line="259" w:lineRule="auto"/>
        <w:ind w:firstLine="709"/>
        <w:contextualSpacing w:val="0"/>
        <w:rPr>
          <w:rFonts w:eastAsia="Calibri" w:cs="Times New Roman"/>
          <w:szCs w:val="24"/>
          <w:lang w:val="en-US" w:eastAsia="en-US"/>
        </w:rPr>
      </w:pPr>
    </w:p>
    <w:p w14:paraId="67F58C9F" w14:textId="77777777" w:rsidR="00900E44" w:rsidRDefault="00900E44" w:rsidP="00900E44">
      <w:pPr>
        <w:pStyle w:val="4"/>
      </w:pPr>
      <w:r>
        <w:t>Требования к лингвистическому обеспечения</w:t>
      </w:r>
    </w:p>
    <w:p w14:paraId="5220949D" w14:textId="778DF6B8" w:rsidR="00900E44" w:rsidRDefault="000367FB" w:rsidP="00900E44">
      <w:r w:rsidRPr="000367FB">
        <w:t>Игра должна содержать в себе полностью русскую локализацию.</w:t>
      </w:r>
    </w:p>
    <w:p w14:paraId="46F2379B" w14:textId="77777777" w:rsidR="00900E44" w:rsidRDefault="00900E44" w:rsidP="00900E44">
      <w:pPr>
        <w:pStyle w:val="4"/>
      </w:pPr>
      <w:r>
        <w:t>Требования к организационному обеспечению</w:t>
      </w:r>
    </w:p>
    <w:p w14:paraId="554C16B7" w14:textId="77777777" w:rsidR="00900E44" w:rsidRDefault="00900E44" w:rsidP="00900E44">
      <w:r w:rsidRPr="00063DFB">
        <w:t>Требования к организационному обеспечению</w:t>
      </w:r>
      <w:r>
        <w:t xml:space="preserve"> не предъявляются.</w:t>
      </w:r>
    </w:p>
    <w:p w14:paraId="6310496A" w14:textId="77777777" w:rsidR="00900E44" w:rsidRDefault="00900E44" w:rsidP="00900E44">
      <w:pPr>
        <w:pStyle w:val="3"/>
      </w:pPr>
      <w:bookmarkStart w:id="28" w:name="_Toc147068487"/>
      <w:bookmarkStart w:id="29" w:name="_Toc179814511"/>
      <w:r>
        <w:t>Требования к численности и квалификации персонала</w:t>
      </w:r>
      <w:bookmarkEnd w:id="28"/>
      <w:bookmarkEnd w:id="29"/>
    </w:p>
    <w:p w14:paraId="02DD46AC" w14:textId="77777777" w:rsidR="00900E44" w:rsidRDefault="00900E44" w:rsidP="00900E44">
      <w:r>
        <w:t>Требования к численности и квалификации персонала не предъявляются.</w:t>
      </w:r>
    </w:p>
    <w:p w14:paraId="7DECDBD1" w14:textId="77777777" w:rsidR="00900E44" w:rsidRDefault="00900E44" w:rsidP="00900E44">
      <w:pPr>
        <w:pStyle w:val="3"/>
      </w:pPr>
      <w:bookmarkStart w:id="30" w:name="_Toc147068488"/>
      <w:bookmarkStart w:id="31" w:name="_Toc179814512"/>
      <w:r>
        <w:t>Требования к показательным назначениям</w:t>
      </w:r>
      <w:bookmarkEnd w:id="30"/>
      <w:bookmarkEnd w:id="31"/>
    </w:p>
    <w:p w14:paraId="02B9EEFF" w14:textId="4F130061" w:rsidR="00900E44" w:rsidRDefault="001D1EEF" w:rsidP="00900E44">
      <w:r>
        <w:t>Игра</w:t>
      </w:r>
      <w:r w:rsidR="00900E44">
        <w:t xml:space="preserve"> должна соответствовать следующим требованиям:</w:t>
      </w:r>
    </w:p>
    <w:p w14:paraId="2702597D" w14:textId="69F4B109" w:rsidR="001D1EEF" w:rsidRDefault="001D1EEF" w:rsidP="00900E44">
      <w:r>
        <w:t>-</w:t>
      </w:r>
    </w:p>
    <w:p w14:paraId="44C0DC15" w14:textId="06A48AB4" w:rsidR="00900E44" w:rsidRDefault="00900E44" w:rsidP="00900E44">
      <w:pPr>
        <w:pStyle w:val="3"/>
      </w:pPr>
      <w:bookmarkStart w:id="32" w:name="_Toc147068489"/>
      <w:bookmarkStart w:id="33" w:name="_Toc179814513"/>
      <w:r>
        <w:t>Требования к над</w:t>
      </w:r>
      <w:r w:rsidR="003A2A69">
        <w:t>е</w:t>
      </w:r>
      <w:r>
        <w:t>жности</w:t>
      </w:r>
      <w:bookmarkEnd w:id="32"/>
      <w:bookmarkEnd w:id="33"/>
    </w:p>
    <w:p w14:paraId="35C7FBA7" w14:textId="764A5C6E" w:rsidR="00900E44" w:rsidRDefault="000367FB" w:rsidP="00900E44">
      <w:r w:rsidRPr="000367FB">
        <w:t>Стационарный компьютер или ноутбук, на котором будет реализовываться игра, должен быть обеспечен доступу к бесперебойному электропитанию. Весь игровой процесс и информация о нем должна храниться в скрытой директорий AppData.</w:t>
      </w:r>
    </w:p>
    <w:p w14:paraId="540E1055" w14:textId="77777777" w:rsidR="00900E44" w:rsidRDefault="00900E44" w:rsidP="00900E44">
      <w:pPr>
        <w:pStyle w:val="3"/>
      </w:pPr>
      <w:bookmarkStart w:id="34" w:name="_Toc147068490"/>
      <w:bookmarkStart w:id="35" w:name="_Toc179814514"/>
      <w:r>
        <w:lastRenderedPageBreak/>
        <w:t>Требования к безопасности</w:t>
      </w:r>
      <w:bookmarkEnd w:id="34"/>
      <w:bookmarkEnd w:id="35"/>
    </w:p>
    <w:p w14:paraId="3A955E7A" w14:textId="7FB28E69" w:rsidR="00900E44" w:rsidRDefault="000367FB" w:rsidP="00900E44">
      <w:r w:rsidRPr="000367FB">
        <w:t>Разрабатываемая в рамках курсовой работы игра, должна обеспечивать защиту от утечки персональных данных, а также предостерегать игрока от возникновения возможных проблем со здоровьем в следствии игры путем наличия дисклеймера перед запуском.</w:t>
      </w:r>
    </w:p>
    <w:p w14:paraId="0F5640BF" w14:textId="77777777" w:rsidR="00900E44" w:rsidRDefault="00900E44" w:rsidP="00900E44">
      <w:pPr>
        <w:pStyle w:val="3"/>
      </w:pPr>
      <w:bookmarkStart w:id="36" w:name="_Toc147068491"/>
      <w:bookmarkStart w:id="37" w:name="_Toc179814515"/>
      <w:r>
        <w:t>Требования к патентной чистоте</w:t>
      </w:r>
      <w:bookmarkEnd w:id="36"/>
      <w:bookmarkEnd w:id="37"/>
    </w:p>
    <w:p w14:paraId="7AFE8B5E" w14:textId="75F758AB" w:rsidR="00900E44" w:rsidRPr="00200E9C" w:rsidRDefault="00567AD3" w:rsidP="00900E44">
      <w:r w:rsidRPr="00567AD3">
        <w:t>Игра не должна нарушать патентные права других компаний.</w:t>
      </w:r>
    </w:p>
    <w:p w14:paraId="123586E5" w14:textId="77777777" w:rsidR="00900E44" w:rsidRDefault="00900E44" w:rsidP="00900E44">
      <w:pPr>
        <w:pStyle w:val="3"/>
      </w:pPr>
      <w:bookmarkStart w:id="38" w:name="_Toc147068492"/>
      <w:bookmarkStart w:id="39" w:name="_Toc179814516"/>
      <w:r>
        <w:t>Требования к эргономической и технической эстетике</w:t>
      </w:r>
      <w:bookmarkEnd w:id="38"/>
      <w:bookmarkEnd w:id="39"/>
    </w:p>
    <w:p w14:paraId="2A84A87B" w14:textId="23617457" w:rsidR="00900E44" w:rsidRDefault="00567AD3" w:rsidP="00900E44">
      <w:r w:rsidRPr="00567AD3">
        <w:t>Для создания эффективных и комфортных рабочих мест рекомендуется играть в наушниках, а также, иметь клавиатуру и компьютерную мышь.</w:t>
      </w:r>
    </w:p>
    <w:p w14:paraId="3E402D62" w14:textId="77777777" w:rsidR="00900E44" w:rsidRDefault="00900E44" w:rsidP="00900E44">
      <w:pPr>
        <w:pStyle w:val="3"/>
      </w:pPr>
      <w:bookmarkStart w:id="40" w:name="_Toc147068493"/>
      <w:bookmarkStart w:id="41" w:name="_Toc179814517"/>
      <w:r>
        <w:t>Требования к стандартизации и унификации</w:t>
      </w:r>
      <w:bookmarkEnd w:id="40"/>
      <w:bookmarkEnd w:id="41"/>
    </w:p>
    <w:p w14:paraId="3F19D301" w14:textId="05EE9B4D" w:rsidR="00900E44" w:rsidRDefault="00900E44" w:rsidP="00900E44">
      <w:r>
        <w:t>Разработка системы должна осуществляться с использованием стандартных методологий функционального моделирования, таких как IDEF0</w:t>
      </w:r>
      <w:r w:rsidR="00011C87">
        <w:t xml:space="preserve">, </w:t>
      </w:r>
      <w:r w:rsidR="00011C87">
        <w:rPr>
          <w:lang w:val="en-US"/>
        </w:rPr>
        <w:t>UML</w:t>
      </w:r>
      <w:r>
        <w:t xml:space="preserve"> и DFD.</w:t>
      </w:r>
    </w:p>
    <w:p w14:paraId="5CC0B55D" w14:textId="77777777" w:rsidR="00900E44" w:rsidRDefault="00900E44" w:rsidP="00900E44">
      <w:r>
        <w:t>Написание комплекта документации регламентирует:</w:t>
      </w:r>
    </w:p>
    <w:p w14:paraId="1251660A" w14:textId="77777777" w:rsidR="00900E44" w:rsidRDefault="00900E44" w:rsidP="000E79A1">
      <w:pPr>
        <w:pStyle w:val="a0"/>
        <w:numPr>
          <w:ilvl w:val="0"/>
          <w:numId w:val="6"/>
        </w:numPr>
      </w:pPr>
      <w:r>
        <w:t>ГОСТ 34.602–2020</w:t>
      </w:r>
      <w:r>
        <w:rPr>
          <w:lang w:val="en-US"/>
        </w:rPr>
        <w:t>;</w:t>
      </w:r>
    </w:p>
    <w:p w14:paraId="57C455F0" w14:textId="77777777" w:rsidR="00900E44" w:rsidRDefault="00900E44" w:rsidP="000E79A1">
      <w:pPr>
        <w:pStyle w:val="a0"/>
        <w:numPr>
          <w:ilvl w:val="0"/>
          <w:numId w:val="6"/>
        </w:numPr>
        <w:rPr>
          <w:lang w:val="en-US"/>
        </w:rPr>
      </w:pPr>
      <w:r>
        <w:rPr>
          <w:lang w:val="en-US"/>
        </w:rPr>
        <w:t>i</w:t>
      </w:r>
      <w:r w:rsidRPr="002C31EB">
        <w:rPr>
          <w:lang w:val="en-US"/>
        </w:rPr>
        <w:t>so-iec-ieee-29148-2011</w:t>
      </w:r>
      <w:r>
        <w:rPr>
          <w:lang w:val="en-US"/>
        </w:rPr>
        <w:t>.</w:t>
      </w:r>
    </w:p>
    <w:p w14:paraId="2221BCE5" w14:textId="77777777" w:rsidR="00900E44" w:rsidRDefault="00900E44" w:rsidP="00900E44">
      <w:pPr>
        <w:pStyle w:val="3"/>
      </w:pPr>
      <w:bookmarkStart w:id="42" w:name="_Toc147068494"/>
      <w:bookmarkStart w:id="43" w:name="_Toc179814518"/>
      <w:r>
        <w:t>Дополнительные требования</w:t>
      </w:r>
      <w:bookmarkEnd w:id="42"/>
      <w:bookmarkEnd w:id="43"/>
    </w:p>
    <w:p w14:paraId="03585577" w14:textId="77777777" w:rsidR="00900E44" w:rsidRDefault="00900E44" w:rsidP="00900E44">
      <w:r>
        <w:t>Дополнительные требования не предъявляются.</w:t>
      </w:r>
    </w:p>
    <w:p w14:paraId="1E1B0131" w14:textId="77777777" w:rsidR="00786A1C" w:rsidRDefault="00786A1C">
      <w:pPr>
        <w:spacing w:before="0" w:after="200" w:line="276" w:lineRule="auto"/>
        <w:ind w:firstLine="0"/>
        <w:contextualSpacing w:val="0"/>
        <w:jc w:val="left"/>
        <w:rPr>
          <w:rFonts w:eastAsiaTheme="majorEastAsia" w:cs="Times New Roman"/>
          <w:b/>
          <w:bCs/>
          <w:szCs w:val="36"/>
        </w:rPr>
      </w:pPr>
      <w:bookmarkStart w:id="44" w:name="_Toc147068495"/>
      <w:r>
        <w:br w:type="page"/>
      </w:r>
    </w:p>
    <w:p w14:paraId="6ED37983" w14:textId="094102F4" w:rsidR="00900E44" w:rsidRDefault="00900E44" w:rsidP="00900E44">
      <w:pPr>
        <w:pStyle w:val="2"/>
      </w:pPr>
      <w:bookmarkStart w:id="45" w:name="_Toc179814519"/>
      <w:r>
        <w:lastRenderedPageBreak/>
        <w:t>Требования к перспективам развития</w:t>
      </w:r>
      <w:bookmarkEnd w:id="44"/>
      <w:bookmarkEnd w:id="45"/>
    </w:p>
    <w:p w14:paraId="5B75FF28" w14:textId="77777777" w:rsidR="00786A1C" w:rsidRDefault="00786A1C" w:rsidP="00786A1C">
      <w:r>
        <w:t>Требования к перспективам развития заключаются в основном в доработке, уже имеющегося продукта:</w:t>
      </w:r>
    </w:p>
    <w:p w14:paraId="58CA7959" w14:textId="77777777" w:rsidR="00786A1C" w:rsidRDefault="00786A1C" w:rsidP="000E79A1">
      <w:pPr>
        <w:pStyle w:val="a0"/>
        <w:numPr>
          <w:ilvl w:val="0"/>
          <w:numId w:val="16"/>
        </w:numPr>
      </w:pPr>
      <w:r>
        <w:t>Создание Веб-страницы</w:t>
      </w:r>
    </w:p>
    <w:p w14:paraId="6A9E20AC" w14:textId="77777777" w:rsidR="00786A1C" w:rsidRDefault="00786A1C" w:rsidP="000E79A1">
      <w:pPr>
        <w:pStyle w:val="a0"/>
        <w:numPr>
          <w:ilvl w:val="0"/>
          <w:numId w:val="18"/>
        </w:numPr>
      </w:pPr>
      <w:r>
        <w:t xml:space="preserve">Создание веб-страницы подразумевает под собой создание листинг сайта, который будет содержать в себе подробную информацию о игре, а именно сюжете, механикам игры, а также должен иметь возможность сказать игру с него </w:t>
      </w:r>
    </w:p>
    <w:p w14:paraId="4F58626A" w14:textId="77777777" w:rsidR="00786A1C" w:rsidRDefault="00786A1C" w:rsidP="000E79A1">
      <w:pPr>
        <w:pStyle w:val="a0"/>
        <w:numPr>
          <w:ilvl w:val="0"/>
          <w:numId w:val="16"/>
        </w:numPr>
      </w:pPr>
      <w:r>
        <w:t>Разработка дополнительного контента</w:t>
      </w:r>
    </w:p>
    <w:p w14:paraId="0CC466FC" w14:textId="77777777" w:rsidR="00786A1C" w:rsidRDefault="00786A1C" w:rsidP="000E79A1">
      <w:pPr>
        <w:pStyle w:val="a0"/>
        <w:numPr>
          <w:ilvl w:val="0"/>
          <w:numId w:val="17"/>
        </w:numPr>
      </w:pPr>
      <w:r>
        <w:t>Разработчик в праве разрабатывать дополнительный контент к игре, представляющий из себя дополнение историй, он может, как и относиться к сюжету, так и являться его ответвлением</w:t>
      </w:r>
    </w:p>
    <w:p w14:paraId="65AF894B" w14:textId="77777777" w:rsidR="00786A1C" w:rsidRDefault="00786A1C" w:rsidP="000E79A1">
      <w:pPr>
        <w:pStyle w:val="a0"/>
        <w:numPr>
          <w:ilvl w:val="0"/>
          <w:numId w:val="16"/>
        </w:numPr>
      </w:pPr>
      <w:r>
        <w:t>Доработка, исправления ошибок</w:t>
      </w:r>
    </w:p>
    <w:p w14:paraId="34D8F07B" w14:textId="09B6CF64" w:rsidR="00B63564" w:rsidRDefault="00786A1C" w:rsidP="000E79A1">
      <w:pPr>
        <w:pStyle w:val="a0"/>
        <w:numPr>
          <w:ilvl w:val="0"/>
          <w:numId w:val="17"/>
        </w:numPr>
      </w:pPr>
      <w:r>
        <w:t>В ходе ввода игры в эксплуатацию, с большей вероятностью будут выявлены проблемы с оптимизацией, либо игровые и графические баги. Поэтому разработчик будет обязан исправлять данные ошибки и после чего вводить их в игру, путем обновления</w:t>
      </w:r>
      <w:r w:rsidR="00E020BA">
        <w:t>, после работы тестировщика (Введение обновлений в действие происходит за счет модификации существующей или создании новой функции в директорий хранящей их, и после, вызова ее в нужном месте продукта).</w:t>
      </w:r>
    </w:p>
    <w:p w14:paraId="186D5B38" w14:textId="77777777" w:rsidR="00900E44" w:rsidRDefault="00900E44" w:rsidP="00900E44">
      <w:pPr>
        <w:pStyle w:val="1"/>
      </w:pPr>
      <w:bookmarkStart w:id="46" w:name="_Toc147068496"/>
      <w:bookmarkStart w:id="47" w:name="_Toc179814520"/>
      <w:r>
        <w:lastRenderedPageBreak/>
        <w:t>Состав и содержание работ</w:t>
      </w:r>
      <w:bookmarkEnd w:id="46"/>
      <w:bookmarkEnd w:id="47"/>
    </w:p>
    <w:p w14:paraId="40106EF5" w14:textId="3C4A0503" w:rsidR="00900E44" w:rsidRPr="007C257B" w:rsidRDefault="00FD2BF9" w:rsidP="00900E44">
      <w:r>
        <w:t>-</w:t>
      </w:r>
    </w:p>
    <w:p w14:paraId="517D76A8" w14:textId="77777777" w:rsidR="00900E44" w:rsidRDefault="00900E44" w:rsidP="00900E44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553DFA13" w14:textId="46D39244" w:rsidR="00900E44" w:rsidRDefault="00900E44" w:rsidP="00900E44">
      <w:pPr>
        <w:pStyle w:val="1"/>
      </w:pPr>
      <w:bookmarkStart w:id="48" w:name="_Toc179814521"/>
      <w:bookmarkStart w:id="49" w:name="_Toc147068500"/>
      <w:r>
        <w:lastRenderedPageBreak/>
        <w:t>Порядок разработки</w:t>
      </w:r>
      <w:bookmarkEnd w:id="48"/>
      <w:r>
        <w:t xml:space="preserve"> </w:t>
      </w:r>
      <w:bookmarkEnd w:id="49"/>
    </w:p>
    <w:p w14:paraId="1353AB72" w14:textId="77777777" w:rsidR="00064139" w:rsidRDefault="00064139" w:rsidP="00E15A47">
      <w:pPr>
        <w:pStyle w:val="vguList2"/>
        <w:numPr>
          <w:ilvl w:val="0"/>
          <w:numId w:val="0"/>
        </w:numPr>
      </w:pPr>
    </w:p>
    <w:p w14:paraId="65714E3E" w14:textId="08FA021A" w:rsidR="00064139" w:rsidRPr="00F3641B" w:rsidRDefault="00064139" w:rsidP="00064139">
      <w:pPr>
        <w:pStyle w:val="2"/>
        <w:ind w:firstLine="709"/>
      </w:pPr>
      <w:bookmarkStart w:id="50" w:name="_Toc148025859"/>
      <w:bookmarkStart w:id="51" w:name="_Toc179814522"/>
      <w:r w:rsidRPr="00F3641B">
        <w:t>Этапы разработки</w:t>
      </w:r>
      <w:bookmarkEnd w:id="50"/>
      <w:bookmarkEnd w:id="51"/>
    </w:p>
    <w:p w14:paraId="45AF8C16" w14:textId="1F2C8704" w:rsidR="00900E44" w:rsidRDefault="00900E44" w:rsidP="00900E44">
      <w:pPr>
        <w:ind w:firstLine="709"/>
      </w:pPr>
      <w:r>
        <w:rPr>
          <w:rFonts w:cs="Times New Roman"/>
          <w:szCs w:val="24"/>
        </w:rPr>
        <w:t>Этапы разработки представлены в таблице 3.</w:t>
      </w:r>
    </w:p>
    <w:p w14:paraId="7A9DF205" w14:textId="343B02CC" w:rsidR="00900E44" w:rsidRDefault="00900E44" w:rsidP="00900E44">
      <w:pPr>
        <w:ind w:firstLine="0"/>
      </w:pPr>
      <w:r>
        <w:t>Таблица 3 – Этапы разработки</w:t>
      </w:r>
    </w:p>
    <w:tbl>
      <w:tblPr>
        <w:tblStyle w:val="ac"/>
        <w:tblW w:w="10201" w:type="dxa"/>
        <w:tblLook w:val="04A0" w:firstRow="1" w:lastRow="0" w:firstColumn="1" w:lastColumn="0" w:noHBand="0" w:noVBand="1"/>
      </w:tblPr>
      <w:tblGrid>
        <w:gridCol w:w="1998"/>
        <w:gridCol w:w="2111"/>
        <w:gridCol w:w="3824"/>
        <w:gridCol w:w="2268"/>
      </w:tblGrid>
      <w:tr w:rsidR="0059047C" w:rsidRPr="00D80324" w14:paraId="7358A389" w14:textId="77777777" w:rsidTr="005904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AA8E8" w14:textId="77777777" w:rsidR="0059047C" w:rsidRPr="00D80324" w:rsidRDefault="0059047C" w:rsidP="0059047C">
            <w:pPr>
              <w:pStyle w:val="vgutTableName"/>
              <w:spacing w:line="240" w:lineRule="auto"/>
              <w:contextualSpacing/>
            </w:pPr>
            <w:r w:rsidRPr="00D80324">
              <w:t>№ этапа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E9974" w14:textId="77777777" w:rsidR="0059047C" w:rsidRPr="00D80324" w:rsidRDefault="0059047C" w:rsidP="0059047C">
            <w:pPr>
              <w:pStyle w:val="vgutTableName"/>
              <w:spacing w:line="240" w:lineRule="auto"/>
              <w:contextualSpacing/>
            </w:pPr>
            <w:r w:rsidRPr="00D80324">
              <w:t>Наименование этапа</w:t>
            </w:r>
          </w:p>
        </w:tc>
        <w:tc>
          <w:tcPr>
            <w:tcW w:w="3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EF6C5" w14:textId="77777777" w:rsidR="0059047C" w:rsidRPr="00D80324" w:rsidRDefault="0059047C" w:rsidP="0059047C">
            <w:pPr>
              <w:pStyle w:val="vgutTableName"/>
              <w:spacing w:line="240" w:lineRule="auto"/>
              <w:contextualSpacing/>
            </w:pPr>
            <w:r w:rsidRPr="00D80324">
              <w:t>Состав работ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D9FCE" w14:textId="77777777" w:rsidR="0059047C" w:rsidRPr="00D80324" w:rsidRDefault="0059047C" w:rsidP="0059047C">
            <w:pPr>
              <w:pStyle w:val="vgutTableName"/>
              <w:spacing w:line="240" w:lineRule="auto"/>
              <w:contextualSpacing/>
            </w:pPr>
            <w:r w:rsidRPr="00D80324">
              <w:t>Результат</w:t>
            </w:r>
          </w:p>
        </w:tc>
      </w:tr>
      <w:tr w:rsidR="0059047C" w:rsidRPr="00D80324" w14:paraId="4535AD0D" w14:textId="77777777" w:rsidTr="0059047C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6A8B8" w14:textId="77777777" w:rsidR="0059047C" w:rsidRPr="00D80324" w:rsidRDefault="0059047C" w:rsidP="0059047C">
            <w:pPr>
              <w:pStyle w:val="vgutTableText"/>
              <w:spacing w:line="240" w:lineRule="auto"/>
            </w:pPr>
            <w:r w:rsidRPr="00D80324"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36EB1" w14:textId="77777777" w:rsidR="0059047C" w:rsidRPr="00D80324" w:rsidRDefault="0059047C" w:rsidP="0059047C">
            <w:pPr>
              <w:pStyle w:val="vgutTableText"/>
              <w:spacing w:line="240" w:lineRule="auto"/>
            </w:pPr>
            <w:r w:rsidRPr="00D80324">
              <w:t>Настройка рабочего окружения</w:t>
            </w:r>
          </w:p>
        </w:tc>
        <w:tc>
          <w:tcPr>
            <w:tcW w:w="3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04607" w14:textId="77777777" w:rsidR="0059047C" w:rsidRPr="00D80324" w:rsidRDefault="0059047C" w:rsidP="0059047C">
            <w:pPr>
              <w:pStyle w:val="vgutTableText"/>
              <w:spacing w:line="240" w:lineRule="auto"/>
            </w:pPr>
            <w:r w:rsidRPr="00D80324">
              <w:t>В ходе работ оборудование должно быть подготовлено к написанию кода программы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B2ACD" w14:textId="77777777" w:rsidR="0059047C" w:rsidRPr="00D80324" w:rsidRDefault="0059047C" w:rsidP="0059047C">
            <w:pPr>
              <w:pStyle w:val="vgutTableText"/>
              <w:spacing w:line="240" w:lineRule="auto"/>
            </w:pPr>
            <w:r w:rsidRPr="00D80324">
              <w:t>Акт выполненных работ; готовое к написанию кода рабочее место</w:t>
            </w:r>
          </w:p>
        </w:tc>
      </w:tr>
      <w:tr w:rsidR="0059047C" w:rsidRPr="00D80324" w14:paraId="49AC731F" w14:textId="77777777" w:rsidTr="0059047C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C9681" w14:textId="77777777" w:rsidR="0059047C" w:rsidRPr="00D80324" w:rsidRDefault="0059047C" w:rsidP="0059047C">
            <w:pPr>
              <w:pStyle w:val="vgutTableText"/>
              <w:spacing w:line="240" w:lineRule="auto"/>
            </w:pPr>
            <w:r w:rsidRPr="00D80324"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690FB" w14:textId="77777777" w:rsidR="0059047C" w:rsidRPr="00D80324" w:rsidRDefault="0059047C" w:rsidP="0059047C">
            <w:pPr>
              <w:pStyle w:val="vgutTableText"/>
              <w:spacing w:line="240" w:lineRule="auto"/>
            </w:pPr>
            <w:r w:rsidRPr="00D80324">
              <w:t>ТЗ</w:t>
            </w:r>
          </w:p>
        </w:tc>
        <w:tc>
          <w:tcPr>
            <w:tcW w:w="3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9FEA8" w14:textId="77777777" w:rsidR="0059047C" w:rsidRPr="00D80324" w:rsidRDefault="0059047C" w:rsidP="0059047C">
            <w:pPr>
              <w:pStyle w:val="vgutTableText"/>
              <w:spacing w:line="240" w:lineRule="auto"/>
            </w:pPr>
            <w:r w:rsidRPr="00D80324">
              <w:t>При выполнении данного этапа должно быть разработано и утверждено ТЗ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B5017" w14:textId="77777777" w:rsidR="0059047C" w:rsidRPr="00D80324" w:rsidRDefault="0059047C" w:rsidP="0059047C">
            <w:pPr>
              <w:pStyle w:val="vgutTableText"/>
              <w:spacing w:line="240" w:lineRule="auto"/>
            </w:pPr>
            <w:r w:rsidRPr="00D80324">
              <w:t>Техническое задание</w:t>
            </w:r>
          </w:p>
        </w:tc>
      </w:tr>
      <w:tr w:rsidR="0059047C" w:rsidRPr="00D80324" w14:paraId="4C1720E4" w14:textId="77777777" w:rsidTr="0059047C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95442" w14:textId="77777777" w:rsidR="0059047C" w:rsidRPr="00D80324" w:rsidRDefault="0059047C" w:rsidP="0059047C">
            <w:pPr>
              <w:pStyle w:val="vgutTableText"/>
              <w:spacing w:line="240" w:lineRule="auto"/>
            </w:pPr>
            <w:r w:rsidRPr="00D80324"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26CAE" w14:textId="77777777" w:rsidR="0059047C" w:rsidRPr="00D80324" w:rsidRDefault="0059047C" w:rsidP="0059047C">
            <w:pPr>
              <w:pStyle w:val="vgutTableText"/>
              <w:spacing w:line="240" w:lineRule="auto"/>
            </w:pPr>
            <w:r w:rsidRPr="00D80324">
              <w:t>Проектирование</w:t>
            </w:r>
          </w:p>
        </w:tc>
        <w:tc>
          <w:tcPr>
            <w:tcW w:w="3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8004D" w14:textId="77777777" w:rsidR="0059047C" w:rsidRPr="00D80324" w:rsidRDefault="0059047C" w:rsidP="0059047C">
            <w:pPr>
              <w:pStyle w:val="vgutTableText"/>
              <w:spacing w:line="240" w:lineRule="auto"/>
            </w:pPr>
            <w:r w:rsidRPr="00D80324">
              <w:t>В ходе работ должна быть разработана и утверждена структура программного обеспечения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0818E" w14:textId="77777777" w:rsidR="0059047C" w:rsidRPr="00D80324" w:rsidRDefault="0059047C" w:rsidP="0059047C">
            <w:pPr>
              <w:pStyle w:val="vgutTableText"/>
              <w:spacing w:line="240" w:lineRule="auto"/>
            </w:pPr>
            <w:r w:rsidRPr="00D80324">
              <w:t>Акт выполненных работ</w:t>
            </w:r>
          </w:p>
        </w:tc>
      </w:tr>
      <w:tr w:rsidR="0059047C" w:rsidRPr="00D80324" w14:paraId="451AFAD9" w14:textId="77777777" w:rsidTr="0059047C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5B1DB" w14:textId="77777777" w:rsidR="0059047C" w:rsidRPr="00D80324" w:rsidRDefault="0059047C" w:rsidP="0059047C">
            <w:pPr>
              <w:pStyle w:val="vgutTableText"/>
              <w:spacing w:line="240" w:lineRule="auto"/>
              <w:rPr>
                <w:lang w:val="en-US"/>
              </w:rPr>
            </w:pPr>
            <w:r w:rsidRPr="00D80324">
              <w:t>4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4EF09" w14:textId="77777777" w:rsidR="0059047C" w:rsidRPr="00D80324" w:rsidRDefault="0059047C" w:rsidP="0059047C">
            <w:pPr>
              <w:pStyle w:val="vgutTableText"/>
              <w:spacing w:line="240" w:lineRule="auto"/>
            </w:pPr>
            <w:r w:rsidRPr="00D80324">
              <w:t>Написание кода программного обеспечения</w:t>
            </w:r>
          </w:p>
        </w:tc>
        <w:tc>
          <w:tcPr>
            <w:tcW w:w="3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72EA1" w14:textId="77777777" w:rsidR="0059047C" w:rsidRPr="00D80324" w:rsidRDefault="0059047C" w:rsidP="0059047C">
            <w:pPr>
              <w:pStyle w:val="vgutTableText"/>
              <w:spacing w:line="240" w:lineRule="auto"/>
            </w:pPr>
            <w:r w:rsidRPr="00D80324">
              <w:t>В ходе работ должен быть написан код программы, который отвечает требованиям, поставленным в техническом задании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49C3F" w14:textId="77777777" w:rsidR="0059047C" w:rsidRPr="00D80324" w:rsidRDefault="0059047C" w:rsidP="0059047C">
            <w:pPr>
              <w:pStyle w:val="vgutTableText"/>
              <w:spacing w:line="240" w:lineRule="auto"/>
            </w:pPr>
            <w:r w:rsidRPr="00D80324">
              <w:t>Акт выполненных работ; программное обеспечение</w:t>
            </w:r>
          </w:p>
        </w:tc>
      </w:tr>
      <w:tr w:rsidR="0059047C" w:rsidRPr="00D80324" w14:paraId="3CD00ECB" w14:textId="77777777" w:rsidTr="0059047C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62848" w14:textId="77777777" w:rsidR="0059047C" w:rsidRPr="00D80324" w:rsidRDefault="0059047C" w:rsidP="0059047C">
            <w:pPr>
              <w:pStyle w:val="vgutTableText"/>
              <w:spacing w:line="240" w:lineRule="auto"/>
              <w:rPr>
                <w:lang w:val="en-US"/>
              </w:rPr>
            </w:pPr>
            <w:r w:rsidRPr="00D80324">
              <w:t>5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416A3" w14:textId="77777777" w:rsidR="0059047C" w:rsidRPr="00D80324" w:rsidRDefault="0059047C" w:rsidP="0059047C">
            <w:pPr>
              <w:pStyle w:val="vgutTableText"/>
              <w:spacing w:line="240" w:lineRule="auto"/>
            </w:pPr>
            <w:r w:rsidRPr="00D80324">
              <w:t>Тестирование программы</w:t>
            </w:r>
          </w:p>
        </w:tc>
        <w:tc>
          <w:tcPr>
            <w:tcW w:w="3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3783F" w14:textId="77777777" w:rsidR="0059047C" w:rsidRPr="00D80324" w:rsidRDefault="0059047C" w:rsidP="0059047C">
            <w:pPr>
              <w:pStyle w:val="vgutTableText"/>
              <w:spacing w:line="240" w:lineRule="auto"/>
            </w:pPr>
            <w:r w:rsidRPr="00D80324">
              <w:t>Программное обеспечение должно быть протестировано на основе методики тестирования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905CB" w14:textId="77777777" w:rsidR="0059047C" w:rsidRPr="00D80324" w:rsidRDefault="0059047C" w:rsidP="0059047C">
            <w:pPr>
              <w:pStyle w:val="vgutTableText"/>
              <w:spacing w:line="240" w:lineRule="auto"/>
            </w:pPr>
            <w:r w:rsidRPr="00D80324">
              <w:t>Акт выполненных работ; список недоработок и ошибок в работе программного обеспечения</w:t>
            </w:r>
          </w:p>
        </w:tc>
      </w:tr>
      <w:tr w:rsidR="0059047C" w:rsidRPr="00D80324" w14:paraId="60A1D173" w14:textId="77777777" w:rsidTr="0059047C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4579E" w14:textId="77777777" w:rsidR="0059047C" w:rsidRPr="00D80324" w:rsidRDefault="0059047C" w:rsidP="0059047C">
            <w:pPr>
              <w:pStyle w:val="vgutTableText"/>
              <w:spacing w:line="240" w:lineRule="auto"/>
              <w:rPr>
                <w:lang w:val="en-US"/>
              </w:rPr>
            </w:pPr>
            <w:r w:rsidRPr="00D80324">
              <w:t>6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20205" w14:textId="77777777" w:rsidR="0059047C" w:rsidRPr="00D80324" w:rsidRDefault="0059047C" w:rsidP="0059047C">
            <w:pPr>
              <w:pStyle w:val="vgutTableText"/>
              <w:spacing w:line="240" w:lineRule="auto"/>
            </w:pPr>
            <w:r w:rsidRPr="00D80324">
              <w:t>Доработка программы</w:t>
            </w:r>
          </w:p>
        </w:tc>
        <w:tc>
          <w:tcPr>
            <w:tcW w:w="3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59AC8" w14:textId="77777777" w:rsidR="0059047C" w:rsidRPr="00D80324" w:rsidRDefault="0059047C" w:rsidP="0059047C">
            <w:pPr>
              <w:pStyle w:val="vgutTableText"/>
              <w:spacing w:line="240" w:lineRule="auto"/>
            </w:pPr>
            <w:r w:rsidRPr="00D80324">
              <w:t>Цель данного этапа заключается в исправлении недочетов, обнаруженных на прошлом этапе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FD79B" w14:textId="77777777" w:rsidR="0059047C" w:rsidRPr="00D80324" w:rsidRDefault="0059047C" w:rsidP="0059047C">
            <w:pPr>
              <w:pStyle w:val="vgutTableText"/>
              <w:spacing w:line="240" w:lineRule="auto"/>
            </w:pPr>
            <w:r w:rsidRPr="00D80324">
              <w:t>Акт выполненных работ;</w:t>
            </w:r>
          </w:p>
          <w:p w14:paraId="71FF0CFA" w14:textId="77777777" w:rsidR="0059047C" w:rsidRPr="00D80324" w:rsidRDefault="0059047C" w:rsidP="0059047C">
            <w:pPr>
              <w:pStyle w:val="vgutTableText"/>
              <w:spacing w:line="240" w:lineRule="auto"/>
            </w:pPr>
          </w:p>
        </w:tc>
      </w:tr>
      <w:tr w:rsidR="0059047C" w:rsidRPr="00D80324" w14:paraId="7604002D" w14:textId="77777777" w:rsidTr="0059047C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D0D1B" w14:textId="77777777" w:rsidR="0059047C" w:rsidRPr="00D80324" w:rsidRDefault="0059047C" w:rsidP="0059047C">
            <w:pPr>
              <w:pStyle w:val="vgutTableText"/>
              <w:spacing w:line="240" w:lineRule="auto"/>
              <w:rPr>
                <w:lang w:val="en-US"/>
              </w:rPr>
            </w:pPr>
            <w:r w:rsidRPr="00D80324">
              <w:t>7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CA6F7" w14:textId="77777777" w:rsidR="0059047C" w:rsidRPr="00D80324" w:rsidRDefault="0059047C" w:rsidP="0059047C">
            <w:pPr>
              <w:pStyle w:val="vgutTableText"/>
              <w:spacing w:line="240" w:lineRule="auto"/>
            </w:pPr>
            <w:r w:rsidRPr="00D80324">
              <w:t>Подготовка эксплуатационной документации</w:t>
            </w:r>
          </w:p>
        </w:tc>
        <w:tc>
          <w:tcPr>
            <w:tcW w:w="3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F9514" w14:textId="1B9A1589" w:rsidR="0059047C" w:rsidRPr="00D80324" w:rsidRDefault="0059047C" w:rsidP="009742AB">
            <w:pPr>
              <w:pStyle w:val="vgutTableText"/>
              <w:spacing w:line="240" w:lineRule="auto"/>
            </w:pPr>
            <w:r w:rsidRPr="00D80324">
              <w:t>Должно быть написано руководство пользователя</w:t>
            </w:r>
            <w:r w:rsidR="009742AB">
              <w:t>, руководства программиста (оператора), программа и методика испытания.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6CB5A" w14:textId="1CAEEAA0" w:rsidR="0059047C" w:rsidRPr="00D80324" w:rsidRDefault="001A1653" w:rsidP="0059047C">
            <w:pPr>
              <w:pStyle w:val="vgutTableText"/>
              <w:spacing w:line="240" w:lineRule="auto"/>
            </w:pPr>
            <w:r>
              <w:t>Р</w:t>
            </w:r>
            <w:r w:rsidRPr="00D80324">
              <w:t>уководство пользователя</w:t>
            </w:r>
            <w:r>
              <w:t>, руководства программиста (оператора), программа и методика испытания.</w:t>
            </w:r>
          </w:p>
        </w:tc>
      </w:tr>
    </w:tbl>
    <w:p w14:paraId="56E722CD" w14:textId="77777777" w:rsidR="0059047C" w:rsidRDefault="0059047C" w:rsidP="00900E44">
      <w:pPr>
        <w:ind w:firstLine="0"/>
      </w:pPr>
    </w:p>
    <w:p w14:paraId="76523A94" w14:textId="77777777" w:rsidR="00900E44" w:rsidRDefault="00900E44" w:rsidP="00900E44">
      <w:pPr>
        <w:pStyle w:val="1"/>
      </w:pPr>
      <w:bookmarkStart w:id="52" w:name="_Toc147068501"/>
      <w:bookmarkStart w:id="53" w:name="_Toc179814523"/>
      <w:r>
        <w:lastRenderedPageBreak/>
        <w:t>Требования к документации</w:t>
      </w:r>
      <w:bookmarkEnd w:id="52"/>
      <w:bookmarkEnd w:id="53"/>
    </w:p>
    <w:p w14:paraId="68299898" w14:textId="18ED2FD7" w:rsidR="000F16B8" w:rsidRDefault="000F16B8" w:rsidP="000F16B8">
      <w:r>
        <w:t>Для игры на различных стадиях создания должны быть выпущены следующие документы из числа предусмотренных в ГОСТ 34</w:t>
      </w:r>
      <w:r w:rsidRPr="00332AF2">
        <w:t>.</w:t>
      </w:r>
      <w:r>
        <w:t>201-89:</w:t>
      </w:r>
    </w:p>
    <w:p w14:paraId="1ECFE87F" w14:textId="77777777" w:rsidR="000F16B8" w:rsidRDefault="000F16B8" w:rsidP="000F16B8">
      <w:pPr>
        <w:pStyle w:val="a0"/>
        <w:ind w:left="1571" w:hanging="360"/>
        <w:rPr>
          <w:rFonts w:cs="Times New Roman"/>
        </w:rPr>
      </w:pPr>
      <w:r>
        <w:rPr>
          <w:rFonts w:cs="Times New Roman"/>
        </w:rPr>
        <w:t>аналитическая записка;</w:t>
      </w:r>
    </w:p>
    <w:p w14:paraId="29170B7B" w14:textId="77777777" w:rsidR="000F16B8" w:rsidRDefault="000F16B8" w:rsidP="000F16B8">
      <w:pPr>
        <w:pStyle w:val="a0"/>
        <w:ind w:left="1571" w:hanging="360"/>
        <w:rPr>
          <w:rFonts w:cs="Times New Roman"/>
        </w:rPr>
      </w:pPr>
      <w:r w:rsidRPr="005C51AC">
        <w:rPr>
          <w:rFonts w:cs="Times New Roman"/>
        </w:rPr>
        <w:t>техническое задание;</w:t>
      </w:r>
    </w:p>
    <w:p w14:paraId="74204220" w14:textId="77777777" w:rsidR="000F16B8" w:rsidRDefault="000F16B8" w:rsidP="000F16B8">
      <w:pPr>
        <w:pStyle w:val="a0"/>
        <w:ind w:left="1571" w:hanging="360"/>
        <w:rPr>
          <w:rFonts w:cs="Times New Roman"/>
        </w:rPr>
      </w:pPr>
      <w:r>
        <w:rPr>
          <w:rFonts w:cs="Times New Roman"/>
        </w:rPr>
        <w:t>руководство пользователя;</w:t>
      </w:r>
    </w:p>
    <w:p w14:paraId="1495BAAA" w14:textId="77777777" w:rsidR="000F16B8" w:rsidRDefault="000F16B8" w:rsidP="000F16B8">
      <w:pPr>
        <w:pStyle w:val="a0"/>
        <w:ind w:left="1571" w:hanging="360"/>
        <w:rPr>
          <w:rFonts w:cs="Times New Roman"/>
        </w:rPr>
      </w:pPr>
      <w:r>
        <w:rPr>
          <w:rFonts w:cs="Times New Roman"/>
        </w:rPr>
        <w:t>руководство программиста (оператора);</w:t>
      </w:r>
    </w:p>
    <w:p w14:paraId="4F26DB1B" w14:textId="77777777" w:rsidR="000F16B8" w:rsidRDefault="000F16B8" w:rsidP="000F16B8">
      <w:pPr>
        <w:pStyle w:val="a0"/>
        <w:ind w:left="1571" w:hanging="360"/>
        <w:rPr>
          <w:rFonts w:cs="Times New Roman"/>
        </w:rPr>
      </w:pPr>
      <w:r>
        <w:rPr>
          <w:rFonts w:cs="Times New Roman"/>
        </w:rPr>
        <w:t>программа и методика испытания.</w:t>
      </w:r>
    </w:p>
    <w:p w14:paraId="7649D49E" w14:textId="77777777" w:rsidR="00900E44" w:rsidRDefault="00900E44" w:rsidP="00900E44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096EA3AB" w14:textId="77777777" w:rsidR="00900E44" w:rsidRDefault="00900E44" w:rsidP="00900E44">
      <w:pPr>
        <w:pStyle w:val="1"/>
      </w:pPr>
      <w:bookmarkStart w:id="54" w:name="_Toc147068502"/>
      <w:bookmarkStart w:id="55" w:name="_Toc179814524"/>
      <w:r>
        <w:lastRenderedPageBreak/>
        <w:t>Порядок контроля и приемки</w:t>
      </w:r>
      <w:bookmarkEnd w:id="54"/>
      <w:bookmarkEnd w:id="55"/>
    </w:p>
    <w:p w14:paraId="74898ABE" w14:textId="77777777" w:rsidR="00900E44" w:rsidRDefault="00900E44" w:rsidP="00900E44">
      <w:pPr>
        <w:pStyle w:val="2"/>
      </w:pPr>
      <w:bookmarkStart w:id="56" w:name="_Toc147068503"/>
      <w:bookmarkStart w:id="57" w:name="_Toc179814525"/>
      <w:r>
        <w:t>Виды испытаний</w:t>
      </w:r>
      <w:bookmarkEnd w:id="56"/>
      <w:bookmarkEnd w:id="57"/>
    </w:p>
    <w:p w14:paraId="64BABC0A" w14:textId="77777777" w:rsidR="00011C87" w:rsidRPr="001065F6" w:rsidRDefault="00011C87" w:rsidP="00011C87">
      <w:pPr>
        <w:spacing w:before="100" w:beforeAutospacing="1"/>
        <w:rPr>
          <w:rFonts w:cs="Times New Roman"/>
        </w:rPr>
      </w:pPr>
      <w:r w:rsidRPr="17A9276D">
        <w:rPr>
          <w:rFonts w:cs="Times New Roman"/>
        </w:rPr>
        <w:t>Во время испытаний проверить работу программы по следующим позициям:</w:t>
      </w:r>
    </w:p>
    <w:p w14:paraId="6ACCB37B" w14:textId="77777777" w:rsidR="00011C87" w:rsidRPr="001065F6" w:rsidRDefault="00011C87" w:rsidP="00011C87">
      <w:pPr>
        <w:pStyle w:val="a0"/>
        <w:ind w:left="1571" w:hanging="360"/>
        <w:rPr>
          <w:rFonts w:cs="Times New Roman"/>
          <w:szCs w:val="24"/>
        </w:rPr>
      </w:pPr>
      <w:r>
        <w:rPr>
          <w:rFonts w:cs="Times New Roman"/>
          <w:szCs w:val="24"/>
        </w:rPr>
        <w:t>н</w:t>
      </w:r>
      <w:r w:rsidRPr="001065F6">
        <w:rPr>
          <w:rFonts w:cs="Times New Roman"/>
          <w:szCs w:val="24"/>
        </w:rPr>
        <w:t>абор функциональных тестов</w:t>
      </w:r>
      <w:r>
        <w:rPr>
          <w:rFonts w:cs="Times New Roman"/>
          <w:szCs w:val="24"/>
        </w:rPr>
        <w:t>;</w:t>
      </w:r>
    </w:p>
    <w:p w14:paraId="4A0E6C72" w14:textId="77777777" w:rsidR="00011C87" w:rsidRPr="001065F6" w:rsidRDefault="00011C87" w:rsidP="00011C87">
      <w:pPr>
        <w:pStyle w:val="a0"/>
        <w:ind w:left="1571" w:hanging="360"/>
        <w:rPr>
          <w:rFonts w:cs="Times New Roman"/>
          <w:szCs w:val="24"/>
        </w:rPr>
      </w:pPr>
      <w:r>
        <w:rPr>
          <w:rFonts w:cs="Times New Roman"/>
          <w:szCs w:val="24"/>
        </w:rPr>
        <w:t>к</w:t>
      </w:r>
      <w:r w:rsidRPr="001065F6">
        <w:rPr>
          <w:rFonts w:cs="Times New Roman"/>
          <w:szCs w:val="24"/>
        </w:rPr>
        <w:t>орректное функционирование заданных в техническом задании функций</w:t>
      </w:r>
      <w:r>
        <w:rPr>
          <w:rFonts w:cs="Times New Roman"/>
          <w:szCs w:val="24"/>
        </w:rPr>
        <w:t>;</w:t>
      </w:r>
    </w:p>
    <w:p w14:paraId="205E4AFF" w14:textId="028DB63D" w:rsidR="00BD3593" w:rsidRPr="00D524E8" w:rsidRDefault="00BD3593" w:rsidP="00BD3593">
      <w:pPr>
        <w:pStyle w:val="a0"/>
        <w:ind w:left="1560" w:hanging="360"/>
        <w:rPr>
          <w:noProof/>
        </w:rPr>
      </w:pPr>
      <w:bookmarkStart w:id="58" w:name="_Toc178865669"/>
      <w:r>
        <w:rPr>
          <w:noProof/>
        </w:rPr>
        <w:t>в</w:t>
      </w:r>
      <w:r w:rsidRPr="00D524E8">
        <w:rPr>
          <w:noProof/>
        </w:rPr>
        <w:t xml:space="preserve">озможность функционирования </w:t>
      </w:r>
      <w:r w:rsidR="00C962A6">
        <w:rPr>
          <w:noProof/>
        </w:rPr>
        <w:t>игры</w:t>
      </w:r>
      <w:r w:rsidRPr="00D524E8">
        <w:rPr>
          <w:noProof/>
        </w:rPr>
        <w:t xml:space="preserve"> </w:t>
      </w:r>
      <w:r>
        <w:rPr>
          <w:noProof/>
        </w:rPr>
        <w:t xml:space="preserve">с указанными минимальными </w:t>
      </w:r>
      <w:r w:rsidRPr="00D524E8">
        <w:rPr>
          <w:noProof/>
        </w:rPr>
        <w:t>системными требованиями.</w:t>
      </w:r>
    </w:p>
    <w:p w14:paraId="44EF74C0" w14:textId="77777777" w:rsidR="00011C87" w:rsidRDefault="00011C87" w:rsidP="00011C87">
      <w:pPr>
        <w:pStyle w:val="2"/>
      </w:pPr>
      <w:bookmarkStart w:id="59" w:name="_Toc179814526"/>
      <w:r>
        <w:t>Общие требования</w:t>
      </w:r>
      <w:bookmarkEnd w:id="58"/>
      <w:bookmarkEnd w:id="59"/>
    </w:p>
    <w:p w14:paraId="315ED161" w14:textId="77777777" w:rsidR="00011C87" w:rsidRPr="001237B1" w:rsidRDefault="00011C87" w:rsidP="00011C87">
      <w:pPr>
        <w:rPr>
          <w:rStyle w:val="normaltextrun"/>
          <w:color w:val="000000" w:themeColor="text1"/>
        </w:rPr>
      </w:pPr>
      <w:r w:rsidRPr="001237B1">
        <w:rPr>
          <w:rStyle w:val="normaltextrun"/>
          <w:color w:val="000000" w:themeColor="text1"/>
        </w:rPr>
        <w:t>Испытания проводятся согласно Программе и Методике Испытаний комиссией, включающей представителей заказчика:</w:t>
      </w:r>
    </w:p>
    <w:p w14:paraId="1D9331BC" w14:textId="77777777" w:rsidR="00011C87" w:rsidRDefault="00011C87" w:rsidP="00011C87">
      <w:pPr>
        <w:pStyle w:val="a0"/>
      </w:pPr>
      <w:r w:rsidRPr="00605E3C">
        <w:t>руководитель</w:t>
      </w:r>
      <w:r>
        <w:t xml:space="preserve"> образовательной программы, Сергеева Е. Г.</w:t>
      </w:r>
    </w:p>
    <w:p w14:paraId="32E7B551" w14:textId="77777777" w:rsidR="00011C87" w:rsidRPr="00605E3C" w:rsidRDefault="00011C87" w:rsidP="00011C87">
      <w:pPr>
        <w:pStyle w:val="a0"/>
      </w:pPr>
      <w:r>
        <w:t xml:space="preserve">руководитель учебной практики, Долженкова М.Л. </w:t>
      </w:r>
    </w:p>
    <w:p w14:paraId="72AB28A2" w14:textId="2C019A18" w:rsidR="005A4E60" w:rsidRPr="003F297E" w:rsidRDefault="005A4E60" w:rsidP="003F297E">
      <w:pPr>
        <w:ind w:firstLine="0"/>
        <w:rPr>
          <w:color w:val="000000" w:themeColor="text1"/>
        </w:rPr>
      </w:pPr>
    </w:p>
    <w:sectPr w:rsidR="005A4E60" w:rsidRPr="003F297E" w:rsidSect="00D2756B">
      <w:headerReference w:type="default" r:id="rId17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A8EA4" w14:textId="77777777" w:rsidR="000E79A1" w:rsidRDefault="000E79A1">
      <w:pPr>
        <w:spacing w:before="0" w:line="240" w:lineRule="auto"/>
      </w:pPr>
      <w:r>
        <w:separator/>
      </w:r>
    </w:p>
  </w:endnote>
  <w:endnote w:type="continuationSeparator" w:id="0">
    <w:p w14:paraId="021EC80D" w14:textId="77777777" w:rsidR="000E79A1" w:rsidRDefault="000E79A1">
      <w:pPr>
        <w:spacing w:before="0" w:line="240" w:lineRule="auto"/>
      </w:pPr>
      <w:r>
        <w:continuationSeparator/>
      </w:r>
    </w:p>
  </w:endnote>
  <w:endnote w:type="continuationNotice" w:id="1">
    <w:p w14:paraId="36066169" w14:textId="77777777" w:rsidR="000E79A1" w:rsidRDefault="000E79A1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67717" w14:textId="77777777" w:rsidR="000E79A1" w:rsidRDefault="000E79A1" w:rsidP="00990EAC">
      <w:pPr>
        <w:spacing w:before="0" w:line="240" w:lineRule="auto"/>
      </w:pPr>
      <w:r>
        <w:separator/>
      </w:r>
    </w:p>
  </w:footnote>
  <w:footnote w:type="continuationSeparator" w:id="0">
    <w:p w14:paraId="2E1FD840" w14:textId="77777777" w:rsidR="000E79A1" w:rsidRDefault="000E79A1" w:rsidP="00990EAC">
      <w:pPr>
        <w:spacing w:before="0" w:line="240" w:lineRule="auto"/>
      </w:pPr>
      <w:r>
        <w:continuationSeparator/>
      </w:r>
    </w:p>
  </w:footnote>
  <w:footnote w:type="continuationNotice" w:id="1">
    <w:p w14:paraId="278A3F23" w14:textId="77777777" w:rsidR="000E79A1" w:rsidRDefault="000E79A1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6B065" w14:textId="54B7B2D9" w:rsidR="0023221D" w:rsidRPr="00C17A21" w:rsidRDefault="0023221D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D065A6">
      <w:rPr>
        <w:rStyle w:val="af1"/>
        <w:noProof/>
      </w:rPr>
      <w:t>3</w:t>
    </w:r>
    <w:r w:rsidRPr="00C17A21">
      <w:rPr>
        <w:rStyle w:val="af1"/>
      </w:rPr>
      <w:fldChar w:fldCharType="end"/>
    </w:r>
  </w:p>
  <w:p w14:paraId="0AA9F560" w14:textId="77777777" w:rsidR="0023221D" w:rsidRPr="008E27BF" w:rsidRDefault="0023221D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08D559D"/>
    <w:multiLevelType w:val="hybridMultilevel"/>
    <w:tmpl w:val="70E21E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DE4108"/>
    <w:multiLevelType w:val="hybridMultilevel"/>
    <w:tmpl w:val="019C10A0"/>
    <w:lvl w:ilvl="0" w:tplc="145ECC2A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3" w15:restartNumberingAfterBreak="0">
    <w:nsid w:val="0A632DFD"/>
    <w:multiLevelType w:val="hybridMultilevel"/>
    <w:tmpl w:val="F9BE820E"/>
    <w:lvl w:ilvl="0" w:tplc="145ECC2A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4" w15:restartNumberingAfterBreak="0">
    <w:nsid w:val="101A6F5B"/>
    <w:multiLevelType w:val="hybridMultilevel"/>
    <w:tmpl w:val="15560078"/>
    <w:lvl w:ilvl="0" w:tplc="1D80402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AD47E7A"/>
    <w:multiLevelType w:val="multilevel"/>
    <w:tmpl w:val="75DAB42E"/>
    <w:lvl w:ilvl="0">
      <w:start w:val="1"/>
      <w:numFmt w:val="decimal"/>
      <w:pStyle w:val="1"/>
      <w:lvlText w:val="%1"/>
      <w:lvlJc w:val="left"/>
      <w:pPr>
        <w:ind w:left="432" w:hanging="432"/>
      </w:pPr>
      <w:rPr>
        <w:sz w:val="24"/>
        <w:szCs w:val="36"/>
      </w:r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szCs w:val="3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1876EA0"/>
    <w:multiLevelType w:val="hybridMultilevel"/>
    <w:tmpl w:val="B07E4BB4"/>
    <w:lvl w:ilvl="0" w:tplc="079401D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23AA66B3"/>
    <w:multiLevelType w:val="hybridMultilevel"/>
    <w:tmpl w:val="E2E4DE92"/>
    <w:lvl w:ilvl="0" w:tplc="145ECC2A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9" w15:restartNumberingAfterBreak="0">
    <w:nsid w:val="28CF50D2"/>
    <w:multiLevelType w:val="hybridMultilevel"/>
    <w:tmpl w:val="B07ABEA0"/>
    <w:lvl w:ilvl="0" w:tplc="145ECC2A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0" w15:restartNumberingAfterBreak="0">
    <w:nsid w:val="2AE07DDF"/>
    <w:multiLevelType w:val="hybridMultilevel"/>
    <w:tmpl w:val="7076E1B0"/>
    <w:lvl w:ilvl="0" w:tplc="9B3CE014">
      <w:start w:val="1"/>
      <w:numFmt w:val="bullet"/>
      <w:pStyle w:val="a0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1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2344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-121" w:hanging="360"/>
      </w:pPr>
    </w:lvl>
    <w:lvl w:ilvl="2" w:tplc="7A348E7E" w:tentative="1">
      <w:start w:val="1"/>
      <w:numFmt w:val="lowerRoman"/>
      <w:lvlText w:val="%3."/>
      <w:lvlJc w:val="right"/>
      <w:pPr>
        <w:ind w:left="599" w:hanging="180"/>
      </w:pPr>
    </w:lvl>
    <w:lvl w:ilvl="3" w:tplc="15A8153C" w:tentative="1">
      <w:start w:val="1"/>
      <w:numFmt w:val="decimal"/>
      <w:lvlText w:val="%4."/>
      <w:lvlJc w:val="left"/>
      <w:pPr>
        <w:ind w:left="1319" w:hanging="360"/>
      </w:pPr>
    </w:lvl>
    <w:lvl w:ilvl="4" w:tplc="F03A973A" w:tentative="1">
      <w:start w:val="1"/>
      <w:numFmt w:val="lowerLetter"/>
      <w:lvlText w:val="%5."/>
      <w:lvlJc w:val="left"/>
      <w:pPr>
        <w:ind w:left="2039" w:hanging="360"/>
      </w:pPr>
    </w:lvl>
    <w:lvl w:ilvl="5" w:tplc="1E46B678" w:tentative="1">
      <w:start w:val="1"/>
      <w:numFmt w:val="lowerRoman"/>
      <w:lvlText w:val="%6."/>
      <w:lvlJc w:val="right"/>
      <w:pPr>
        <w:ind w:left="2759" w:hanging="180"/>
      </w:pPr>
    </w:lvl>
    <w:lvl w:ilvl="6" w:tplc="D256E6B2" w:tentative="1">
      <w:start w:val="1"/>
      <w:numFmt w:val="decimal"/>
      <w:lvlText w:val="%7."/>
      <w:lvlJc w:val="left"/>
      <w:pPr>
        <w:ind w:left="3479" w:hanging="360"/>
      </w:pPr>
    </w:lvl>
    <w:lvl w:ilvl="7" w:tplc="FBF204E4" w:tentative="1">
      <w:start w:val="1"/>
      <w:numFmt w:val="lowerLetter"/>
      <w:lvlText w:val="%8."/>
      <w:lvlJc w:val="left"/>
      <w:pPr>
        <w:ind w:left="4199" w:hanging="360"/>
      </w:pPr>
    </w:lvl>
    <w:lvl w:ilvl="8" w:tplc="1D06E19A" w:tentative="1">
      <w:start w:val="1"/>
      <w:numFmt w:val="lowerRoman"/>
      <w:lvlText w:val="%9."/>
      <w:lvlJc w:val="right"/>
      <w:pPr>
        <w:ind w:left="4919" w:hanging="180"/>
      </w:pPr>
    </w:lvl>
  </w:abstractNum>
  <w:abstractNum w:abstractNumId="12" w15:restartNumberingAfterBreak="0">
    <w:nsid w:val="3859607B"/>
    <w:multiLevelType w:val="hybridMultilevel"/>
    <w:tmpl w:val="2CD0ADA6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C9836FE"/>
    <w:multiLevelType w:val="hybridMultilevel"/>
    <w:tmpl w:val="D71611B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CFF0D0E"/>
    <w:multiLevelType w:val="hybridMultilevel"/>
    <w:tmpl w:val="15AA8372"/>
    <w:lvl w:ilvl="0" w:tplc="145ECC2A">
      <w:start w:val="1"/>
      <w:numFmt w:val="bullet"/>
      <w:lvlText w:val=""/>
      <w:lvlJc w:val="left"/>
      <w:pPr>
        <w:ind w:left="25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5" w15:restartNumberingAfterBreak="0">
    <w:nsid w:val="6185055F"/>
    <w:multiLevelType w:val="hybridMultilevel"/>
    <w:tmpl w:val="655E3CD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909439A"/>
    <w:multiLevelType w:val="hybridMultilevel"/>
    <w:tmpl w:val="6C6E15F6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A0B7131"/>
    <w:multiLevelType w:val="hybridMultilevel"/>
    <w:tmpl w:val="4CC45D2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DF92FFB"/>
    <w:multiLevelType w:val="hybridMultilevel"/>
    <w:tmpl w:val="A6988880"/>
    <w:lvl w:ilvl="0" w:tplc="FA8210E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6F9B62A6"/>
    <w:multiLevelType w:val="hybridMultilevel"/>
    <w:tmpl w:val="720E0C1A"/>
    <w:lvl w:ilvl="0" w:tplc="145ECC2A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11"/>
  </w:num>
  <w:num w:numId="4">
    <w:abstractNumId w:val="5"/>
  </w:num>
  <w:num w:numId="5">
    <w:abstractNumId w:val="6"/>
  </w:num>
  <w:num w:numId="6">
    <w:abstractNumId w:val="16"/>
  </w:num>
  <w:num w:numId="7">
    <w:abstractNumId w:val="13"/>
  </w:num>
  <w:num w:numId="8">
    <w:abstractNumId w:val="4"/>
  </w:num>
  <w:num w:numId="9">
    <w:abstractNumId w:val="9"/>
  </w:num>
  <w:num w:numId="10">
    <w:abstractNumId w:val="2"/>
  </w:num>
  <w:num w:numId="11">
    <w:abstractNumId w:val="3"/>
  </w:num>
  <w:num w:numId="12">
    <w:abstractNumId w:val="7"/>
  </w:num>
  <w:num w:numId="13">
    <w:abstractNumId w:val="15"/>
  </w:num>
  <w:num w:numId="14">
    <w:abstractNumId w:val="17"/>
  </w:num>
  <w:num w:numId="15">
    <w:abstractNumId w:val="12"/>
  </w:num>
  <w:num w:numId="16">
    <w:abstractNumId w:val="18"/>
  </w:num>
  <w:num w:numId="17">
    <w:abstractNumId w:val="8"/>
  </w:num>
  <w:num w:numId="18">
    <w:abstractNumId w:val="19"/>
  </w:num>
  <w:num w:numId="19">
    <w:abstractNumId w:val="1"/>
  </w:num>
  <w:num w:numId="20">
    <w:abstractNumId w:val="1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26"/>
    <w:rsid w:val="0000190E"/>
    <w:rsid w:val="00003AF1"/>
    <w:rsid w:val="00011C87"/>
    <w:rsid w:val="00015480"/>
    <w:rsid w:val="0001726D"/>
    <w:rsid w:val="00020C2C"/>
    <w:rsid w:val="00024473"/>
    <w:rsid w:val="00025080"/>
    <w:rsid w:val="00032359"/>
    <w:rsid w:val="00033833"/>
    <w:rsid w:val="00035A26"/>
    <w:rsid w:val="00035F92"/>
    <w:rsid w:val="000367FB"/>
    <w:rsid w:val="00037B3E"/>
    <w:rsid w:val="00040D1E"/>
    <w:rsid w:val="0004336A"/>
    <w:rsid w:val="00044093"/>
    <w:rsid w:val="00046056"/>
    <w:rsid w:val="00051403"/>
    <w:rsid w:val="0005745E"/>
    <w:rsid w:val="00061F64"/>
    <w:rsid w:val="00064139"/>
    <w:rsid w:val="00064CFA"/>
    <w:rsid w:val="00065BED"/>
    <w:rsid w:val="00066F6D"/>
    <w:rsid w:val="0008146F"/>
    <w:rsid w:val="00090736"/>
    <w:rsid w:val="000934BA"/>
    <w:rsid w:val="00094729"/>
    <w:rsid w:val="00096EC7"/>
    <w:rsid w:val="000A1BA7"/>
    <w:rsid w:val="000A537A"/>
    <w:rsid w:val="000C0C5D"/>
    <w:rsid w:val="000C2A5F"/>
    <w:rsid w:val="000C7B86"/>
    <w:rsid w:val="000C7DE5"/>
    <w:rsid w:val="000D3006"/>
    <w:rsid w:val="000D38ED"/>
    <w:rsid w:val="000D3A15"/>
    <w:rsid w:val="000E6490"/>
    <w:rsid w:val="000E79A1"/>
    <w:rsid w:val="000F16B8"/>
    <w:rsid w:val="00104146"/>
    <w:rsid w:val="00106B06"/>
    <w:rsid w:val="0011316B"/>
    <w:rsid w:val="001157C8"/>
    <w:rsid w:val="001223A9"/>
    <w:rsid w:val="001238DC"/>
    <w:rsid w:val="001275E2"/>
    <w:rsid w:val="0013162A"/>
    <w:rsid w:val="0013287A"/>
    <w:rsid w:val="0014503F"/>
    <w:rsid w:val="00150617"/>
    <w:rsid w:val="00155A8D"/>
    <w:rsid w:val="0016119C"/>
    <w:rsid w:val="00164579"/>
    <w:rsid w:val="001673EC"/>
    <w:rsid w:val="00172DBA"/>
    <w:rsid w:val="001808DF"/>
    <w:rsid w:val="0018265E"/>
    <w:rsid w:val="0019044F"/>
    <w:rsid w:val="00194306"/>
    <w:rsid w:val="001A055E"/>
    <w:rsid w:val="001A12C2"/>
    <w:rsid w:val="001A1653"/>
    <w:rsid w:val="001A50A1"/>
    <w:rsid w:val="001B065B"/>
    <w:rsid w:val="001B0E64"/>
    <w:rsid w:val="001B3C9B"/>
    <w:rsid w:val="001B794F"/>
    <w:rsid w:val="001D06D6"/>
    <w:rsid w:val="001D1EEF"/>
    <w:rsid w:val="001D265B"/>
    <w:rsid w:val="001D3FB1"/>
    <w:rsid w:val="001D4488"/>
    <w:rsid w:val="001E1CB4"/>
    <w:rsid w:val="001F1A33"/>
    <w:rsid w:val="001F2DB7"/>
    <w:rsid w:val="001F3C1A"/>
    <w:rsid w:val="001F5E9C"/>
    <w:rsid w:val="001F61FC"/>
    <w:rsid w:val="00201509"/>
    <w:rsid w:val="00203597"/>
    <w:rsid w:val="0021502A"/>
    <w:rsid w:val="002171ED"/>
    <w:rsid w:val="002275C1"/>
    <w:rsid w:val="0023221D"/>
    <w:rsid w:val="00234403"/>
    <w:rsid w:val="00234BD7"/>
    <w:rsid w:val="00241C37"/>
    <w:rsid w:val="00244671"/>
    <w:rsid w:val="00244AD0"/>
    <w:rsid w:val="002469D0"/>
    <w:rsid w:val="002502BF"/>
    <w:rsid w:val="00256697"/>
    <w:rsid w:val="002606DF"/>
    <w:rsid w:val="00263185"/>
    <w:rsid w:val="002632BC"/>
    <w:rsid w:val="0026423B"/>
    <w:rsid w:val="00270C38"/>
    <w:rsid w:val="00276CAB"/>
    <w:rsid w:val="00277614"/>
    <w:rsid w:val="00287E94"/>
    <w:rsid w:val="002911A1"/>
    <w:rsid w:val="00292B29"/>
    <w:rsid w:val="002952BC"/>
    <w:rsid w:val="00295D9C"/>
    <w:rsid w:val="002961B2"/>
    <w:rsid w:val="00296BBF"/>
    <w:rsid w:val="002A105A"/>
    <w:rsid w:val="002A2BD7"/>
    <w:rsid w:val="002A514A"/>
    <w:rsid w:val="002A56D9"/>
    <w:rsid w:val="002B2BD0"/>
    <w:rsid w:val="002C1982"/>
    <w:rsid w:val="002D354A"/>
    <w:rsid w:val="002D44F3"/>
    <w:rsid w:val="002D5B25"/>
    <w:rsid w:val="002D5ED0"/>
    <w:rsid w:val="002E28E9"/>
    <w:rsid w:val="002F15DD"/>
    <w:rsid w:val="002F5D9B"/>
    <w:rsid w:val="00303DC8"/>
    <w:rsid w:val="00311E97"/>
    <w:rsid w:val="00312254"/>
    <w:rsid w:val="00312F95"/>
    <w:rsid w:val="00317BF7"/>
    <w:rsid w:val="00323F6E"/>
    <w:rsid w:val="00326605"/>
    <w:rsid w:val="00342964"/>
    <w:rsid w:val="00347071"/>
    <w:rsid w:val="00347678"/>
    <w:rsid w:val="00350180"/>
    <w:rsid w:val="00351631"/>
    <w:rsid w:val="003552A3"/>
    <w:rsid w:val="00357CA6"/>
    <w:rsid w:val="00363242"/>
    <w:rsid w:val="00364D74"/>
    <w:rsid w:val="00370436"/>
    <w:rsid w:val="003711B3"/>
    <w:rsid w:val="00372C9E"/>
    <w:rsid w:val="00374EF9"/>
    <w:rsid w:val="0037563A"/>
    <w:rsid w:val="00380D25"/>
    <w:rsid w:val="00386F3E"/>
    <w:rsid w:val="00387E10"/>
    <w:rsid w:val="00390C13"/>
    <w:rsid w:val="00390EAB"/>
    <w:rsid w:val="003915BE"/>
    <w:rsid w:val="00393F45"/>
    <w:rsid w:val="00397496"/>
    <w:rsid w:val="003A120B"/>
    <w:rsid w:val="003A2A69"/>
    <w:rsid w:val="003A2F6B"/>
    <w:rsid w:val="003A4E95"/>
    <w:rsid w:val="003A6AE3"/>
    <w:rsid w:val="003B29FB"/>
    <w:rsid w:val="003C2810"/>
    <w:rsid w:val="003D3E93"/>
    <w:rsid w:val="003D61D2"/>
    <w:rsid w:val="003E0217"/>
    <w:rsid w:val="003E09BF"/>
    <w:rsid w:val="003E1A1B"/>
    <w:rsid w:val="003E22A5"/>
    <w:rsid w:val="003E3B91"/>
    <w:rsid w:val="003E58AE"/>
    <w:rsid w:val="003E72CD"/>
    <w:rsid w:val="003F297E"/>
    <w:rsid w:val="003F3F0D"/>
    <w:rsid w:val="00410843"/>
    <w:rsid w:val="00412E47"/>
    <w:rsid w:val="004347A5"/>
    <w:rsid w:val="00442256"/>
    <w:rsid w:val="00443EBC"/>
    <w:rsid w:val="00446F4B"/>
    <w:rsid w:val="00447629"/>
    <w:rsid w:val="00451756"/>
    <w:rsid w:val="00451E07"/>
    <w:rsid w:val="00455936"/>
    <w:rsid w:val="0045599D"/>
    <w:rsid w:val="004605D9"/>
    <w:rsid w:val="00465219"/>
    <w:rsid w:val="004677DC"/>
    <w:rsid w:val="00467ACF"/>
    <w:rsid w:val="00471FE2"/>
    <w:rsid w:val="00472A19"/>
    <w:rsid w:val="00475A10"/>
    <w:rsid w:val="00476781"/>
    <w:rsid w:val="004767CD"/>
    <w:rsid w:val="00477484"/>
    <w:rsid w:val="0048416D"/>
    <w:rsid w:val="004A0E13"/>
    <w:rsid w:val="004A34C3"/>
    <w:rsid w:val="004A6148"/>
    <w:rsid w:val="004A7A41"/>
    <w:rsid w:val="004B0C8E"/>
    <w:rsid w:val="004B0F88"/>
    <w:rsid w:val="004B3445"/>
    <w:rsid w:val="004B62AB"/>
    <w:rsid w:val="004B7636"/>
    <w:rsid w:val="004C5524"/>
    <w:rsid w:val="004E5229"/>
    <w:rsid w:val="004F4D49"/>
    <w:rsid w:val="004F60F3"/>
    <w:rsid w:val="005008C8"/>
    <w:rsid w:val="005017B0"/>
    <w:rsid w:val="00503505"/>
    <w:rsid w:val="005040DD"/>
    <w:rsid w:val="0051150B"/>
    <w:rsid w:val="00512B60"/>
    <w:rsid w:val="00514790"/>
    <w:rsid w:val="00514894"/>
    <w:rsid w:val="00514CFD"/>
    <w:rsid w:val="00520133"/>
    <w:rsid w:val="00524056"/>
    <w:rsid w:val="00530053"/>
    <w:rsid w:val="005300B2"/>
    <w:rsid w:val="00531E80"/>
    <w:rsid w:val="005343A0"/>
    <w:rsid w:val="005343B2"/>
    <w:rsid w:val="00541DD4"/>
    <w:rsid w:val="00544617"/>
    <w:rsid w:val="0055198F"/>
    <w:rsid w:val="005522D7"/>
    <w:rsid w:val="005524E9"/>
    <w:rsid w:val="00553EDB"/>
    <w:rsid w:val="00554344"/>
    <w:rsid w:val="00555E69"/>
    <w:rsid w:val="005560BE"/>
    <w:rsid w:val="0056079D"/>
    <w:rsid w:val="00561F8C"/>
    <w:rsid w:val="00562CE9"/>
    <w:rsid w:val="00564C8F"/>
    <w:rsid w:val="00567AD3"/>
    <w:rsid w:val="0057389A"/>
    <w:rsid w:val="00576138"/>
    <w:rsid w:val="005764B1"/>
    <w:rsid w:val="0057764D"/>
    <w:rsid w:val="00584E3E"/>
    <w:rsid w:val="0059047C"/>
    <w:rsid w:val="00592879"/>
    <w:rsid w:val="0059315A"/>
    <w:rsid w:val="005972E7"/>
    <w:rsid w:val="005A188B"/>
    <w:rsid w:val="005A24A5"/>
    <w:rsid w:val="005A4A41"/>
    <w:rsid w:val="005A4E60"/>
    <w:rsid w:val="005B5089"/>
    <w:rsid w:val="005D1D9F"/>
    <w:rsid w:val="005D4ECA"/>
    <w:rsid w:val="005D60CE"/>
    <w:rsid w:val="005E1A77"/>
    <w:rsid w:val="005E38E8"/>
    <w:rsid w:val="005E5937"/>
    <w:rsid w:val="005E7941"/>
    <w:rsid w:val="005F0877"/>
    <w:rsid w:val="005F0B98"/>
    <w:rsid w:val="005F0E03"/>
    <w:rsid w:val="005F47EF"/>
    <w:rsid w:val="006007E9"/>
    <w:rsid w:val="006030ED"/>
    <w:rsid w:val="00605D23"/>
    <w:rsid w:val="00606C43"/>
    <w:rsid w:val="00620630"/>
    <w:rsid w:val="00622331"/>
    <w:rsid w:val="006252D8"/>
    <w:rsid w:val="0062534D"/>
    <w:rsid w:val="006267F9"/>
    <w:rsid w:val="00627BC1"/>
    <w:rsid w:val="006324C6"/>
    <w:rsid w:val="00636E3B"/>
    <w:rsid w:val="00642FB9"/>
    <w:rsid w:val="00645BED"/>
    <w:rsid w:val="0064643E"/>
    <w:rsid w:val="006473EC"/>
    <w:rsid w:val="00661775"/>
    <w:rsid w:val="006638C9"/>
    <w:rsid w:val="006652DC"/>
    <w:rsid w:val="00665F17"/>
    <w:rsid w:val="00666048"/>
    <w:rsid w:val="006673D6"/>
    <w:rsid w:val="00676564"/>
    <w:rsid w:val="00693EEB"/>
    <w:rsid w:val="00695763"/>
    <w:rsid w:val="006A3648"/>
    <w:rsid w:val="006A44AE"/>
    <w:rsid w:val="006A4E6C"/>
    <w:rsid w:val="006A534C"/>
    <w:rsid w:val="006A5DFD"/>
    <w:rsid w:val="006A7502"/>
    <w:rsid w:val="006B063E"/>
    <w:rsid w:val="006D422E"/>
    <w:rsid w:val="006D46A3"/>
    <w:rsid w:val="006E36C0"/>
    <w:rsid w:val="006E4EA7"/>
    <w:rsid w:val="006E62EB"/>
    <w:rsid w:val="006E7B7F"/>
    <w:rsid w:val="006F1C6B"/>
    <w:rsid w:val="006F512D"/>
    <w:rsid w:val="00701738"/>
    <w:rsid w:val="00702405"/>
    <w:rsid w:val="00706D32"/>
    <w:rsid w:val="007125C0"/>
    <w:rsid w:val="0071279D"/>
    <w:rsid w:val="007157E7"/>
    <w:rsid w:val="00717B43"/>
    <w:rsid w:val="00721BFF"/>
    <w:rsid w:val="00741EC2"/>
    <w:rsid w:val="00742650"/>
    <w:rsid w:val="007445A3"/>
    <w:rsid w:val="00747AA0"/>
    <w:rsid w:val="007522DD"/>
    <w:rsid w:val="007630D2"/>
    <w:rsid w:val="00763519"/>
    <w:rsid w:val="007661F7"/>
    <w:rsid w:val="0076691E"/>
    <w:rsid w:val="00770291"/>
    <w:rsid w:val="00773671"/>
    <w:rsid w:val="00773EC7"/>
    <w:rsid w:val="00775FCB"/>
    <w:rsid w:val="00786A1C"/>
    <w:rsid w:val="007A0770"/>
    <w:rsid w:val="007A3137"/>
    <w:rsid w:val="007A44EC"/>
    <w:rsid w:val="007A5E27"/>
    <w:rsid w:val="007A670B"/>
    <w:rsid w:val="007B2E9D"/>
    <w:rsid w:val="007B79AA"/>
    <w:rsid w:val="007C0118"/>
    <w:rsid w:val="007C2693"/>
    <w:rsid w:val="007C39CC"/>
    <w:rsid w:val="007C5DA6"/>
    <w:rsid w:val="007C648D"/>
    <w:rsid w:val="007C6517"/>
    <w:rsid w:val="007D189A"/>
    <w:rsid w:val="007D18D6"/>
    <w:rsid w:val="007E7DEB"/>
    <w:rsid w:val="007F08F0"/>
    <w:rsid w:val="007F6F16"/>
    <w:rsid w:val="00801271"/>
    <w:rsid w:val="00801482"/>
    <w:rsid w:val="00802D2E"/>
    <w:rsid w:val="008047D0"/>
    <w:rsid w:val="0081256F"/>
    <w:rsid w:val="0081417D"/>
    <w:rsid w:val="00815163"/>
    <w:rsid w:val="00815197"/>
    <w:rsid w:val="00816AE0"/>
    <w:rsid w:val="008233FB"/>
    <w:rsid w:val="008239DB"/>
    <w:rsid w:val="00834E73"/>
    <w:rsid w:val="00847368"/>
    <w:rsid w:val="00850505"/>
    <w:rsid w:val="00851CEE"/>
    <w:rsid w:val="00853022"/>
    <w:rsid w:val="00855F66"/>
    <w:rsid w:val="00856459"/>
    <w:rsid w:val="00860B07"/>
    <w:rsid w:val="0087144C"/>
    <w:rsid w:val="00873453"/>
    <w:rsid w:val="00873C68"/>
    <w:rsid w:val="00881EE0"/>
    <w:rsid w:val="008821B6"/>
    <w:rsid w:val="00885EAC"/>
    <w:rsid w:val="00886644"/>
    <w:rsid w:val="00887461"/>
    <w:rsid w:val="008913CD"/>
    <w:rsid w:val="00891517"/>
    <w:rsid w:val="00895567"/>
    <w:rsid w:val="008A19F3"/>
    <w:rsid w:val="008A3C7E"/>
    <w:rsid w:val="008A447D"/>
    <w:rsid w:val="008A7235"/>
    <w:rsid w:val="008A74E5"/>
    <w:rsid w:val="008B1742"/>
    <w:rsid w:val="008B2FF6"/>
    <w:rsid w:val="008B3835"/>
    <w:rsid w:val="008B5671"/>
    <w:rsid w:val="008B57AD"/>
    <w:rsid w:val="008B7B20"/>
    <w:rsid w:val="008C0D47"/>
    <w:rsid w:val="008C30AA"/>
    <w:rsid w:val="008C6310"/>
    <w:rsid w:val="008D236B"/>
    <w:rsid w:val="008D417C"/>
    <w:rsid w:val="008D6356"/>
    <w:rsid w:val="008E0E26"/>
    <w:rsid w:val="008E1238"/>
    <w:rsid w:val="008F4105"/>
    <w:rsid w:val="00900E44"/>
    <w:rsid w:val="00907058"/>
    <w:rsid w:val="0090747E"/>
    <w:rsid w:val="009078D1"/>
    <w:rsid w:val="00912AA6"/>
    <w:rsid w:val="0092285C"/>
    <w:rsid w:val="00922A0E"/>
    <w:rsid w:val="009236FA"/>
    <w:rsid w:val="00930B24"/>
    <w:rsid w:val="00931494"/>
    <w:rsid w:val="00940731"/>
    <w:rsid w:val="00941637"/>
    <w:rsid w:val="00944557"/>
    <w:rsid w:val="00946800"/>
    <w:rsid w:val="00950955"/>
    <w:rsid w:val="0095138C"/>
    <w:rsid w:val="00955863"/>
    <w:rsid w:val="00957941"/>
    <w:rsid w:val="00957C73"/>
    <w:rsid w:val="009612CA"/>
    <w:rsid w:val="00961D9B"/>
    <w:rsid w:val="00962BF3"/>
    <w:rsid w:val="0096798D"/>
    <w:rsid w:val="00970E98"/>
    <w:rsid w:val="009730DA"/>
    <w:rsid w:val="009742AB"/>
    <w:rsid w:val="0097494B"/>
    <w:rsid w:val="0097511E"/>
    <w:rsid w:val="0098081B"/>
    <w:rsid w:val="0098133E"/>
    <w:rsid w:val="009863FC"/>
    <w:rsid w:val="0098708B"/>
    <w:rsid w:val="009879EF"/>
    <w:rsid w:val="00990EAC"/>
    <w:rsid w:val="00991D11"/>
    <w:rsid w:val="0099717C"/>
    <w:rsid w:val="00997825"/>
    <w:rsid w:val="009A1CB3"/>
    <w:rsid w:val="009A78AA"/>
    <w:rsid w:val="009C15AC"/>
    <w:rsid w:val="009C1E84"/>
    <w:rsid w:val="009C2712"/>
    <w:rsid w:val="009C36DE"/>
    <w:rsid w:val="009C5201"/>
    <w:rsid w:val="009C62A8"/>
    <w:rsid w:val="009C6785"/>
    <w:rsid w:val="009D483E"/>
    <w:rsid w:val="009D5528"/>
    <w:rsid w:val="009D6117"/>
    <w:rsid w:val="009D69EC"/>
    <w:rsid w:val="009E0760"/>
    <w:rsid w:val="009F1C8A"/>
    <w:rsid w:val="009F59D7"/>
    <w:rsid w:val="00A0279B"/>
    <w:rsid w:val="00A06116"/>
    <w:rsid w:val="00A13935"/>
    <w:rsid w:val="00A22E7D"/>
    <w:rsid w:val="00A26122"/>
    <w:rsid w:val="00A34F6C"/>
    <w:rsid w:val="00A3550C"/>
    <w:rsid w:val="00A3581C"/>
    <w:rsid w:val="00A43971"/>
    <w:rsid w:val="00A43D43"/>
    <w:rsid w:val="00A448B0"/>
    <w:rsid w:val="00A50EA5"/>
    <w:rsid w:val="00A51A5D"/>
    <w:rsid w:val="00A52CF3"/>
    <w:rsid w:val="00A54493"/>
    <w:rsid w:val="00A54F03"/>
    <w:rsid w:val="00A631A3"/>
    <w:rsid w:val="00A63893"/>
    <w:rsid w:val="00A64A7D"/>
    <w:rsid w:val="00A6518F"/>
    <w:rsid w:val="00A66360"/>
    <w:rsid w:val="00A67058"/>
    <w:rsid w:val="00A67E0B"/>
    <w:rsid w:val="00A70C76"/>
    <w:rsid w:val="00A7464D"/>
    <w:rsid w:val="00A80780"/>
    <w:rsid w:val="00A82498"/>
    <w:rsid w:val="00A93B7E"/>
    <w:rsid w:val="00AA487E"/>
    <w:rsid w:val="00AA50F6"/>
    <w:rsid w:val="00AA66B3"/>
    <w:rsid w:val="00AB047F"/>
    <w:rsid w:val="00AB276B"/>
    <w:rsid w:val="00AB465D"/>
    <w:rsid w:val="00AB7875"/>
    <w:rsid w:val="00AC354C"/>
    <w:rsid w:val="00AC4F31"/>
    <w:rsid w:val="00AC53A7"/>
    <w:rsid w:val="00AC6BFA"/>
    <w:rsid w:val="00AD0740"/>
    <w:rsid w:val="00AD0848"/>
    <w:rsid w:val="00AD1E5B"/>
    <w:rsid w:val="00AD74DC"/>
    <w:rsid w:val="00AE4CE5"/>
    <w:rsid w:val="00AF478D"/>
    <w:rsid w:val="00AF7668"/>
    <w:rsid w:val="00B059EC"/>
    <w:rsid w:val="00B06B73"/>
    <w:rsid w:val="00B125F0"/>
    <w:rsid w:val="00B237DD"/>
    <w:rsid w:val="00B27F07"/>
    <w:rsid w:val="00B3164A"/>
    <w:rsid w:val="00B319B4"/>
    <w:rsid w:val="00B36C5A"/>
    <w:rsid w:val="00B37E6B"/>
    <w:rsid w:val="00B426FB"/>
    <w:rsid w:val="00B62D3F"/>
    <w:rsid w:val="00B63564"/>
    <w:rsid w:val="00B63A5B"/>
    <w:rsid w:val="00B6451B"/>
    <w:rsid w:val="00B6574F"/>
    <w:rsid w:val="00B6663A"/>
    <w:rsid w:val="00B7174E"/>
    <w:rsid w:val="00B775B6"/>
    <w:rsid w:val="00B84157"/>
    <w:rsid w:val="00BB0350"/>
    <w:rsid w:val="00BB41FD"/>
    <w:rsid w:val="00BB7AEE"/>
    <w:rsid w:val="00BC17B4"/>
    <w:rsid w:val="00BC283C"/>
    <w:rsid w:val="00BD2B75"/>
    <w:rsid w:val="00BD3593"/>
    <w:rsid w:val="00BD442E"/>
    <w:rsid w:val="00BD738C"/>
    <w:rsid w:val="00BE39B8"/>
    <w:rsid w:val="00BE71FF"/>
    <w:rsid w:val="00BF0033"/>
    <w:rsid w:val="00BF444A"/>
    <w:rsid w:val="00BF44A4"/>
    <w:rsid w:val="00BF7BFF"/>
    <w:rsid w:val="00C035AA"/>
    <w:rsid w:val="00C03F96"/>
    <w:rsid w:val="00C105A1"/>
    <w:rsid w:val="00C10B2D"/>
    <w:rsid w:val="00C11E33"/>
    <w:rsid w:val="00C122F9"/>
    <w:rsid w:val="00C14ACC"/>
    <w:rsid w:val="00C1681F"/>
    <w:rsid w:val="00C17699"/>
    <w:rsid w:val="00C203BD"/>
    <w:rsid w:val="00C2408C"/>
    <w:rsid w:val="00C435ED"/>
    <w:rsid w:val="00C44D1A"/>
    <w:rsid w:val="00C44F52"/>
    <w:rsid w:val="00C5078A"/>
    <w:rsid w:val="00C52A0D"/>
    <w:rsid w:val="00C532A1"/>
    <w:rsid w:val="00C54788"/>
    <w:rsid w:val="00C54F79"/>
    <w:rsid w:val="00C61DF4"/>
    <w:rsid w:val="00C63AA2"/>
    <w:rsid w:val="00C86701"/>
    <w:rsid w:val="00C8774D"/>
    <w:rsid w:val="00C92C19"/>
    <w:rsid w:val="00C9376A"/>
    <w:rsid w:val="00C93C3A"/>
    <w:rsid w:val="00C96227"/>
    <w:rsid w:val="00C962A6"/>
    <w:rsid w:val="00CA462A"/>
    <w:rsid w:val="00CA46E3"/>
    <w:rsid w:val="00CB1422"/>
    <w:rsid w:val="00CB211A"/>
    <w:rsid w:val="00CB5D2D"/>
    <w:rsid w:val="00CC0037"/>
    <w:rsid w:val="00CC31C5"/>
    <w:rsid w:val="00CC3B6C"/>
    <w:rsid w:val="00CD1405"/>
    <w:rsid w:val="00CE3A3D"/>
    <w:rsid w:val="00CE65F1"/>
    <w:rsid w:val="00CE7A30"/>
    <w:rsid w:val="00CE7A85"/>
    <w:rsid w:val="00CF3B09"/>
    <w:rsid w:val="00CF4EF6"/>
    <w:rsid w:val="00D0476C"/>
    <w:rsid w:val="00D065A6"/>
    <w:rsid w:val="00D1204C"/>
    <w:rsid w:val="00D1695C"/>
    <w:rsid w:val="00D24A5D"/>
    <w:rsid w:val="00D26A08"/>
    <w:rsid w:val="00D270A5"/>
    <w:rsid w:val="00D2756B"/>
    <w:rsid w:val="00D3115C"/>
    <w:rsid w:val="00D31A36"/>
    <w:rsid w:val="00D37FCB"/>
    <w:rsid w:val="00D4023D"/>
    <w:rsid w:val="00D4069A"/>
    <w:rsid w:val="00D54ECC"/>
    <w:rsid w:val="00D664C5"/>
    <w:rsid w:val="00D708AB"/>
    <w:rsid w:val="00D7189D"/>
    <w:rsid w:val="00D730CA"/>
    <w:rsid w:val="00D801DF"/>
    <w:rsid w:val="00D86307"/>
    <w:rsid w:val="00D91374"/>
    <w:rsid w:val="00D94F64"/>
    <w:rsid w:val="00D96AA3"/>
    <w:rsid w:val="00D978E4"/>
    <w:rsid w:val="00DA33AC"/>
    <w:rsid w:val="00DA64D0"/>
    <w:rsid w:val="00DA6582"/>
    <w:rsid w:val="00DB0DFE"/>
    <w:rsid w:val="00DB3BAF"/>
    <w:rsid w:val="00DB67CB"/>
    <w:rsid w:val="00DC228F"/>
    <w:rsid w:val="00DC22C2"/>
    <w:rsid w:val="00DC575A"/>
    <w:rsid w:val="00DC5FE1"/>
    <w:rsid w:val="00DD2B98"/>
    <w:rsid w:val="00DD2F74"/>
    <w:rsid w:val="00DD4754"/>
    <w:rsid w:val="00DE03C1"/>
    <w:rsid w:val="00DE18B5"/>
    <w:rsid w:val="00DE6352"/>
    <w:rsid w:val="00DF09F4"/>
    <w:rsid w:val="00DF6912"/>
    <w:rsid w:val="00E020BA"/>
    <w:rsid w:val="00E02E0B"/>
    <w:rsid w:val="00E0593E"/>
    <w:rsid w:val="00E06D8F"/>
    <w:rsid w:val="00E12209"/>
    <w:rsid w:val="00E13287"/>
    <w:rsid w:val="00E15A47"/>
    <w:rsid w:val="00E208B0"/>
    <w:rsid w:val="00E26720"/>
    <w:rsid w:val="00E3635E"/>
    <w:rsid w:val="00E36DF7"/>
    <w:rsid w:val="00E4198C"/>
    <w:rsid w:val="00E41AEE"/>
    <w:rsid w:val="00E4794F"/>
    <w:rsid w:val="00E508A7"/>
    <w:rsid w:val="00E50F28"/>
    <w:rsid w:val="00E60A44"/>
    <w:rsid w:val="00E61B22"/>
    <w:rsid w:val="00E666EA"/>
    <w:rsid w:val="00E6674D"/>
    <w:rsid w:val="00E74087"/>
    <w:rsid w:val="00E75352"/>
    <w:rsid w:val="00E85CEA"/>
    <w:rsid w:val="00E86618"/>
    <w:rsid w:val="00E8690C"/>
    <w:rsid w:val="00E875E2"/>
    <w:rsid w:val="00E97C53"/>
    <w:rsid w:val="00EA6493"/>
    <w:rsid w:val="00EA70F3"/>
    <w:rsid w:val="00EA7476"/>
    <w:rsid w:val="00EB0651"/>
    <w:rsid w:val="00EB1F89"/>
    <w:rsid w:val="00EB1FC2"/>
    <w:rsid w:val="00EB6A0B"/>
    <w:rsid w:val="00EC14DF"/>
    <w:rsid w:val="00EC1BB9"/>
    <w:rsid w:val="00ED3B32"/>
    <w:rsid w:val="00ED4484"/>
    <w:rsid w:val="00ED6B45"/>
    <w:rsid w:val="00ED7131"/>
    <w:rsid w:val="00ED7346"/>
    <w:rsid w:val="00ED77F3"/>
    <w:rsid w:val="00EE2CBE"/>
    <w:rsid w:val="00EE45D4"/>
    <w:rsid w:val="00EF0739"/>
    <w:rsid w:val="00EF1410"/>
    <w:rsid w:val="00EF5F3D"/>
    <w:rsid w:val="00F05BB5"/>
    <w:rsid w:val="00F113BF"/>
    <w:rsid w:val="00F20633"/>
    <w:rsid w:val="00F20ED0"/>
    <w:rsid w:val="00F2337D"/>
    <w:rsid w:val="00F25908"/>
    <w:rsid w:val="00F26E37"/>
    <w:rsid w:val="00F304FB"/>
    <w:rsid w:val="00F32A7C"/>
    <w:rsid w:val="00F34EC4"/>
    <w:rsid w:val="00F3641B"/>
    <w:rsid w:val="00F374E5"/>
    <w:rsid w:val="00F4271F"/>
    <w:rsid w:val="00F5534E"/>
    <w:rsid w:val="00F5545E"/>
    <w:rsid w:val="00F560FC"/>
    <w:rsid w:val="00F6042B"/>
    <w:rsid w:val="00F62DCD"/>
    <w:rsid w:val="00F63761"/>
    <w:rsid w:val="00F640ED"/>
    <w:rsid w:val="00F7451A"/>
    <w:rsid w:val="00F745DD"/>
    <w:rsid w:val="00F76B03"/>
    <w:rsid w:val="00F76EBD"/>
    <w:rsid w:val="00F8478E"/>
    <w:rsid w:val="00F84AC0"/>
    <w:rsid w:val="00F84B99"/>
    <w:rsid w:val="00F85769"/>
    <w:rsid w:val="00F8700A"/>
    <w:rsid w:val="00F91124"/>
    <w:rsid w:val="00F922B7"/>
    <w:rsid w:val="00FA2791"/>
    <w:rsid w:val="00FA3223"/>
    <w:rsid w:val="00FA4876"/>
    <w:rsid w:val="00FA6956"/>
    <w:rsid w:val="00FB0572"/>
    <w:rsid w:val="00FB05EA"/>
    <w:rsid w:val="00FC0F98"/>
    <w:rsid w:val="00FD0C4A"/>
    <w:rsid w:val="00FD2680"/>
    <w:rsid w:val="00FD2BF9"/>
    <w:rsid w:val="00FD73B1"/>
    <w:rsid w:val="00FE77D9"/>
    <w:rsid w:val="00FF2976"/>
    <w:rsid w:val="07177A84"/>
    <w:rsid w:val="0F030047"/>
    <w:rsid w:val="2DDF2CFF"/>
    <w:rsid w:val="309BC5F6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vgu_Text"/>
    <w:qFormat/>
    <w:rsid w:val="00C96227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qFormat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qFormat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uiPriority w:val="9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uiPriority w:val="9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1"/>
      </w:numPr>
      <w:tabs>
        <w:tab w:val="left" w:pos="1276"/>
      </w:tabs>
      <w:spacing w:before="0"/>
      <w:ind w:left="0" w:firstLine="851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character" w:customStyle="1" w:styleId="normaltextrun">
    <w:name w:val="normaltextrun"/>
    <w:basedOn w:val="a2"/>
    <w:rsid w:val="007125C0"/>
  </w:style>
  <w:style w:type="character" w:styleId="afc">
    <w:name w:val="Unresolved Mention"/>
    <w:basedOn w:val="a2"/>
    <w:uiPriority w:val="99"/>
    <w:semiHidden/>
    <w:unhideWhenUsed/>
    <w:rsid w:val="000A1BA7"/>
    <w:rPr>
      <w:color w:val="605E5C"/>
      <w:shd w:val="clear" w:color="auto" w:fill="E1DFDD"/>
    </w:rPr>
  </w:style>
  <w:style w:type="paragraph" w:styleId="afd">
    <w:name w:val="Normal (Web)"/>
    <w:basedOn w:val="a1"/>
    <w:uiPriority w:val="99"/>
    <w:semiHidden/>
    <w:unhideWhenUsed/>
    <w:rsid w:val="00C14ACC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styleId="afe">
    <w:name w:val="FollowedHyperlink"/>
    <w:basedOn w:val="a2"/>
    <w:uiPriority w:val="99"/>
    <w:semiHidden/>
    <w:unhideWhenUsed/>
    <w:rsid w:val="00467AC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8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1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7BD1D67-02E1-4F82-84DD-238FD8DA5D2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03.dotx</Template>
  <TotalTime>838</TotalTime>
  <Pages>20</Pages>
  <Words>2781</Words>
  <Characters>15854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18598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Кирилл Ананьин</cp:lastModifiedBy>
  <cp:revision>102</cp:revision>
  <cp:lastPrinted>2019-07-22T11:48:00Z</cp:lastPrinted>
  <dcterms:created xsi:type="dcterms:W3CDTF">2023-10-04T13:02:00Z</dcterms:created>
  <dcterms:modified xsi:type="dcterms:W3CDTF">2024-10-21T14:35:00Z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